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E5EC" w14:textId="77777777" w:rsidR="002C79E6" w:rsidRDefault="002C79E6" w:rsidP="002C79E6"/>
    <w:p w14:paraId="16386714" w14:textId="77777777" w:rsidR="002C79E6" w:rsidRDefault="002C79E6" w:rsidP="002C79E6"/>
    <w:p w14:paraId="0CD723AA" w14:textId="77777777" w:rsidR="002C79E6" w:rsidRDefault="002C79E6" w:rsidP="002C79E6"/>
    <w:p w14:paraId="347FE97B" w14:textId="77777777" w:rsidR="002C79E6" w:rsidRDefault="002C79E6" w:rsidP="002C79E6"/>
    <w:p w14:paraId="2A2CDA6B" w14:textId="77777777" w:rsidR="002C79E6" w:rsidRDefault="002C79E6" w:rsidP="002C79E6"/>
    <w:p w14:paraId="1B4D7EF8" w14:textId="29D012CE" w:rsidR="201D26C8" w:rsidRDefault="00C664F5" w:rsidP="00C664F5">
      <w:pPr>
        <w:pStyle w:val="Title"/>
      </w:pPr>
      <w:r>
        <w:t>1-3 Assignment: Intro to MongoDB</w:t>
      </w:r>
    </w:p>
    <w:p w14:paraId="070CAB84" w14:textId="68CBC3D4" w:rsidR="00A417C1" w:rsidRDefault="00C664F5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0C1C9C01" w14:textId="08032BBD" w:rsidR="002C79E6" w:rsidRDefault="00C664F5" w:rsidP="002C79E6">
      <w:pPr>
        <w:pStyle w:val="Subtitle"/>
      </w:pPr>
      <w:r>
        <w:t>SNHU</w:t>
      </w:r>
    </w:p>
    <w:p w14:paraId="40999CEB" w14:textId="131CC297" w:rsidR="002C79E6" w:rsidRDefault="006C2ADC" w:rsidP="002C79E6">
      <w:pPr>
        <w:pStyle w:val="Subtitle"/>
      </w:pPr>
      <w:sdt>
        <w:sdtPr>
          <w:id w:val="-568883333"/>
          <w:placeholder>
            <w:docPart w:val="BEF3CD03A1C04E828926D38D69E0CD4A"/>
          </w:placeholder>
          <w:temporary/>
          <w:showingPlcHdr/>
          <w15:appearance w15:val="hidden"/>
        </w:sdtPr>
        <w:sdtEndPr/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C664F5">
        <w:t>CS-340 Client/Server Development</w:t>
      </w:r>
    </w:p>
    <w:p w14:paraId="6025B2F1" w14:textId="11C14485" w:rsidR="002C79E6" w:rsidRDefault="00C664F5" w:rsidP="002C79E6">
      <w:pPr>
        <w:pStyle w:val="Subtitle"/>
      </w:pPr>
      <w:r>
        <w:t>Instructor: Hari Paruchuri</w:t>
      </w:r>
    </w:p>
    <w:p w14:paraId="214EC402" w14:textId="363AEDC4" w:rsidR="201D26C8" w:rsidRDefault="00C664F5" w:rsidP="002C79E6">
      <w:pPr>
        <w:pStyle w:val="Subtitle"/>
      </w:pPr>
      <w:r>
        <w:t>Date Due: 09/07/2025</w:t>
      </w:r>
    </w:p>
    <w:p w14:paraId="65C24F4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A6731E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3F1403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939F9D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0318D5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808D25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57B591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8155B0F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165345E3" w14:textId="710D6573" w:rsidR="00A417C1" w:rsidRPr="00B863FB" w:rsidRDefault="00C664F5" w:rsidP="00B863FB">
      <w:pPr>
        <w:pStyle w:val="SectionTitle"/>
      </w:pPr>
      <w:r>
        <w:lastRenderedPageBreak/>
        <w:t>1-3 Assignment: Intro to MongoDB</w:t>
      </w:r>
    </w:p>
    <w:p w14:paraId="728019CA" w14:textId="3248C508" w:rsidR="67AE9998" w:rsidRDefault="00C664F5" w:rsidP="00C664F5">
      <w:r>
        <w:t xml:space="preserve">Verification of </w:t>
      </w:r>
      <w:r w:rsidR="003806C5">
        <w:t xml:space="preserve">environment access and importation of </w:t>
      </w:r>
      <w:r w:rsidR="00BA2610">
        <w:t>databases</w:t>
      </w:r>
      <w:r w:rsidR="003806C5">
        <w:t xml:space="preserve"> for </w:t>
      </w:r>
      <w:proofErr w:type="spellStart"/>
      <w:r w:rsidR="003806C5">
        <w:t>enron</w:t>
      </w:r>
      <w:proofErr w:type="spellEnd"/>
      <w:r w:rsidR="003806C5">
        <w:t>:</w:t>
      </w:r>
    </w:p>
    <w:p w14:paraId="36CBBB3B" w14:textId="007A088A" w:rsidR="003806C5" w:rsidRDefault="003806C5" w:rsidP="00C664F5">
      <w:r w:rsidRPr="003806C5">
        <w:rPr>
          <w:noProof/>
        </w:rPr>
        <w:drawing>
          <wp:inline distT="0" distB="0" distL="0" distR="0" wp14:anchorId="64A63E25" wp14:editId="5961153B">
            <wp:extent cx="6218371" cy="3515995"/>
            <wp:effectExtent l="0" t="0" r="0" b="8255"/>
            <wp:docPr id="1946853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32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5688" cy="35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A3F7" w14:textId="7130F777" w:rsidR="003806C5" w:rsidRDefault="003806C5" w:rsidP="00C664F5">
      <w:pPr>
        <w:rPr>
          <w:noProof/>
        </w:rPr>
      </w:pPr>
      <w:r>
        <w:t>Execution of commands:</w:t>
      </w:r>
      <w:r w:rsidRPr="003806C5">
        <w:rPr>
          <w:noProof/>
        </w:rPr>
        <w:t xml:space="preserve"> </w:t>
      </w:r>
      <w:r w:rsidRPr="003806C5">
        <w:rPr>
          <w:noProof/>
        </w:rPr>
        <w:drawing>
          <wp:inline distT="0" distB="0" distL="0" distR="0" wp14:anchorId="6DC68252" wp14:editId="0AEEF3C5">
            <wp:extent cx="5943600" cy="2104293"/>
            <wp:effectExtent l="0" t="0" r="0" b="0"/>
            <wp:docPr id="10957405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4059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8009" cy="21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1F87" w14:textId="77777777" w:rsidR="00E0120B" w:rsidRDefault="00E0120B" w:rsidP="00C664F5">
      <w:pPr>
        <w:rPr>
          <w:noProof/>
        </w:rPr>
      </w:pPr>
    </w:p>
    <w:p w14:paraId="59348D20" w14:textId="77777777" w:rsidR="00E0120B" w:rsidRDefault="00E0120B" w:rsidP="00C664F5">
      <w:pPr>
        <w:rPr>
          <w:noProof/>
        </w:rPr>
      </w:pPr>
    </w:p>
    <w:p w14:paraId="1CF05866" w14:textId="77777777" w:rsidR="00E0120B" w:rsidRDefault="00E0120B" w:rsidP="00C664F5">
      <w:pPr>
        <w:rPr>
          <w:noProof/>
        </w:rPr>
      </w:pPr>
    </w:p>
    <w:p w14:paraId="6F88BE3F" w14:textId="77777777" w:rsidR="00E0120B" w:rsidRDefault="00E0120B" w:rsidP="00C664F5">
      <w:pPr>
        <w:rPr>
          <w:noProof/>
        </w:rPr>
      </w:pPr>
    </w:p>
    <w:p w14:paraId="077D9317" w14:textId="55357DF2" w:rsidR="003806C5" w:rsidRDefault="003806C5" w:rsidP="00C664F5">
      <w:pPr>
        <w:rPr>
          <w:noProof/>
        </w:rPr>
      </w:pPr>
      <w:r>
        <w:rPr>
          <w:noProof/>
        </w:rPr>
        <w:lastRenderedPageBreak/>
        <w:t>Execution of</w:t>
      </w:r>
      <w:r w:rsidR="00E0120B">
        <w:rPr>
          <w:noProof/>
        </w:rPr>
        <w:t xml:space="preserve"> the retrieval of a document and size of the collection of documents:</w:t>
      </w:r>
    </w:p>
    <w:p w14:paraId="7168BFD0" w14:textId="351AC123" w:rsidR="00E0120B" w:rsidRDefault="00E0120B" w:rsidP="00C664F5">
      <w:pPr>
        <w:rPr>
          <w:noProof/>
        </w:rPr>
      </w:pPr>
      <w:r w:rsidRPr="00E0120B">
        <w:rPr>
          <w:noProof/>
        </w:rPr>
        <w:drawing>
          <wp:inline distT="0" distB="0" distL="0" distR="0" wp14:anchorId="5E701F4C" wp14:editId="056DB2C5">
            <wp:extent cx="5943600" cy="3979985"/>
            <wp:effectExtent l="0" t="0" r="0" b="1905"/>
            <wp:docPr id="1292557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72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327" cy="398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9983" w14:textId="7B9C5241" w:rsidR="00E0120B" w:rsidRDefault="00E0120B" w:rsidP="00C664F5">
      <w:pPr>
        <w:rPr>
          <w:noProof/>
        </w:rPr>
      </w:pPr>
      <w:r w:rsidRPr="00E0120B">
        <w:rPr>
          <w:noProof/>
        </w:rPr>
        <w:lastRenderedPageBreak/>
        <w:drawing>
          <wp:inline distT="0" distB="0" distL="0" distR="0" wp14:anchorId="370C9381" wp14:editId="45F5DB33">
            <wp:extent cx="5943600" cy="4015154"/>
            <wp:effectExtent l="0" t="0" r="0" b="4445"/>
            <wp:docPr id="16023883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8831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1437" cy="40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5C02" w14:textId="5E340A76" w:rsidR="00E0120B" w:rsidRPr="00C664F5" w:rsidRDefault="00E0120B" w:rsidP="00C664F5">
      <w:r w:rsidRPr="00E0120B">
        <w:rPr>
          <w:noProof/>
        </w:rPr>
        <w:lastRenderedPageBreak/>
        <w:drawing>
          <wp:inline distT="0" distB="0" distL="0" distR="0" wp14:anchorId="0D82271D" wp14:editId="29B0081A">
            <wp:extent cx="5942887" cy="4842662"/>
            <wp:effectExtent l="0" t="0" r="1270" b="0"/>
            <wp:docPr id="796950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500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9459" cy="485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20B" w:rsidRPr="00C664F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141A" w14:textId="77777777" w:rsidR="00C664F5" w:rsidRDefault="00C664F5">
      <w:pPr>
        <w:spacing w:line="240" w:lineRule="auto"/>
      </w:pPr>
      <w:r>
        <w:separator/>
      </w:r>
    </w:p>
    <w:p w14:paraId="393C2F0B" w14:textId="77777777" w:rsidR="00C664F5" w:rsidRDefault="00C664F5"/>
  </w:endnote>
  <w:endnote w:type="continuationSeparator" w:id="0">
    <w:p w14:paraId="057B7636" w14:textId="77777777" w:rsidR="00C664F5" w:rsidRDefault="00C664F5">
      <w:pPr>
        <w:spacing w:line="240" w:lineRule="auto"/>
      </w:pPr>
      <w:r>
        <w:continuationSeparator/>
      </w:r>
    </w:p>
    <w:p w14:paraId="6C72B454" w14:textId="77777777" w:rsidR="00C664F5" w:rsidRDefault="00C664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C82A2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5265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BBE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2698" w14:textId="77777777" w:rsidR="00C664F5" w:rsidRDefault="00C664F5">
      <w:pPr>
        <w:spacing w:line="240" w:lineRule="auto"/>
      </w:pPr>
      <w:r>
        <w:separator/>
      </w:r>
    </w:p>
    <w:p w14:paraId="7B523CA1" w14:textId="77777777" w:rsidR="00C664F5" w:rsidRDefault="00C664F5"/>
  </w:footnote>
  <w:footnote w:type="continuationSeparator" w:id="0">
    <w:p w14:paraId="45A0893D" w14:textId="77777777" w:rsidR="00C664F5" w:rsidRDefault="00C664F5">
      <w:pPr>
        <w:spacing w:line="240" w:lineRule="auto"/>
      </w:pPr>
      <w:r>
        <w:continuationSeparator/>
      </w:r>
    </w:p>
    <w:p w14:paraId="3ABDBEBB" w14:textId="77777777" w:rsidR="00C664F5" w:rsidRDefault="00C664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1451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34A5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973F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F5"/>
    <w:rsid w:val="00023AFE"/>
    <w:rsid w:val="000A3D9B"/>
    <w:rsid w:val="000D4642"/>
    <w:rsid w:val="000D539D"/>
    <w:rsid w:val="00116273"/>
    <w:rsid w:val="00124822"/>
    <w:rsid w:val="002C79E6"/>
    <w:rsid w:val="002F3AE9"/>
    <w:rsid w:val="003804CC"/>
    <w:rsid w:val="003806C5"/>
    <w:rsid w:val="003A5ACD"/>
    <w:rsid w:val="005C199E"/>
    <w:rsid w:val="00664C1A"/>
    <w:rsid w:val="006C2ADC"/>
    <w:rsid w:val="0087407D"/>
    <w:rsid w:val="00A417C1"/>
    <w:rsid w:val="00B863FB"/>
    <w:rsid w:val="00B86440"/>
    <w:rsid w:val="00BA2610"/>
    <w:rsid w:val="00BB2D6F"/>
    <w:rsid w:val="00C00F8F"/>
    <w:rsid w:val="00C03068"/>
    <w:rsid w:val="00C664F5"/>
    <w:rsid w:val="00D620FD"/>
    <w:rsid w:val="00D91044"/>
    <w:rsid w:val="00E0120B"/>
    <w:rsid w:val="00E67454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B9C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F3CD03A1C04E828926D38D69E0C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705D8-1AFC-4932-A7A7-0DA531914F30}"/>
      </w:docPartPr>
      <w:docPartBody>
        <w:p w:rsidR="000F62B5" w:rsidRDefault="000F62B5">
          <w:pPr>
            <w:pStyle w:val="BEF3CD03A1C04E828926D38D69E0CD4A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B5"/>
    <w:rsid w:val="000F62B5"/>
    <w:rsid w:val="00124822"/>
    <w:rsid w:val="003A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F3CD03A1C04E828926D38D69E0CD4A">
    <w:name w:val="BEF3CD03A1C04E828926D38D69E0CD4A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5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2025-09-01T19:55:00Z</dcterms:created>
  <dcterms:modified xsi:type="dcterms:W3CDTF">2025-09-09T23:37:00Z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