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F8793" w14:textId="77777777" w:rsidR="002C79E6" w:rsidRDefault="002C79E6" w:rsidP="002C79E6"/>
    <w:p w14:paraId="6690F71B" w14:textId="77777777" w:rsidR="002C79E6" w:rsidRDefault="002C79E6" w:rsidP="002C79E6"/>
    <w:p w14:paraId="6264A571" w14:textId="77777777" w:rsidR="002C79E6" w:rsidRDefault="002C79E6" w:rsidP="002C79E6"/>
    <w:p w14:paraId="4A2BC9B3" w14:textId="77777777" w:rsidR="002C79E6" w:rsidRDefault="002C79E6" w:rsidP="002C79E6"/>
    <w:p w14:paraId="0CE5B637" w14:textId="77777777" w:rsidR="002C79E6" w:rsidRDefault="002C79E6" w:rsidP="002C79E6"/>
    <w:p w14:paraId="111417D7" w14:textId="40EB6D59" w:rsidR="201D26C8" w:rsidRDefault="00E865D9" w:rsidP="00E865D9">
      <w:pPr>
        <w:pStyle w:val="Title"/>
      </w:pPr>
      <w:r>
        <w:t>2-1 Assignment: CRUD in MongoDB</w:t>
      </w:r>
    </w:p>
    <w:p w14:paraId="4AE350B2" w14:textId="447372B2" w:rsidR="00A417C1" w:rsidRDefault="00E865D9" w:rsidP="002C79E6">
      <w:pPr>
        <w:pStyle w:val="Subtitle"/>
      </w:pPr>
      <w:r>
        <w:t>Michael</w:t>
      </w:r>
      <w:r w:rsidR="002C79E6" w:rsidRPr="002C79E6">
        <w:t xml:space="preserve"> </w:t>
      </w:r>
      <w:r>
        <w:t>Wood</w:t>
      </w:r>
    </w:p>
    <w:p w14:paraId="0D9BA258" w14:textId="095316FC" w:rsidR="002C79E6" w:rsidRDefault="00E865D9" w:rsidP="002C79E6">
      <w:pPr>
        <w:pStyle w:val="Subtitle"/>
      </w:pPr>
      <w:r>
        <w:t>SNHU</w:t>
      </w:r>
    </w:p>
    <w:p w14:paraId="26AFD01A" w14:textId="3F1972C0" w:rsidR="002C79E6" w:rsidRDefault="00000000" w:rsidP="002C79E6">
      <w:pPr>
        <w:pStyle w:val="Subtitle"/>
      </w:pPr>
      <w:sdt>
        <w:sdtPr>
          <w:id w:val="-568883333"/>
          <w:placeholder>
            <w:docPart w:val="93D4A591A1C64C11A24F18077CEA9DC6"/>
          </w:placeholder>
          <w:temporary/>
          <w:showingPlcHdr/>
          <w15:appearance w15:val="hidden"/>
        </w:sdtPr>
        <w:sdtContent>
          <w:r w:rsidR="002C79E6" w:rsidRPr="3236C9DF">
            <w:t>Course Number</w:t>
          </w:r>
          <w:r w:rsidR="002C79E6">
            <w:t>:</w:t>
          </w:r>
        </w:sdtContent>
      </w:sdt>
      <w:r w:rsidR="002C79E6">
        <w:t xml:space="preserve"> </w:t>
      </w:r>
      <w:r w:rsidR="00E865D9">
        <w:t>CS-340 Client/Server Development</w:t>
      </w:r>
    </w:p>
    <w:p w14:paraId="41CF4FE2" w14:textId="7275B4D6" w:rsidR="002C79E6" w:rsidRDefault="00E865D9" w:rsidP="002C79E6">
      <w:pPr>
        <w:pStyle w:val="Subtitle"/>
      </w:pPr>
      <w:r>
        <w:t>Instructor: Hari Paruchuri</w:t>
      </w:r>
    </w:p>
    <w:p w14:paraId="49387428" w14:textId="0C3ECFDE" w:rsidR="201D26C8" w:rsidRDefault="00E865D9" w:rsidP="002C79E6">
      <w:pPr>
        <w:pStyle w:val="Subtitle"/>
      </w:pPr>
      <w:r>
        <w:t>Date Due: 09/14/2025</w:t>
      </w:r>
    </w:p>
    <w:p w14:paraId="15CD0152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74B851A5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5E21233F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38520EEA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3F12F77B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55AD06AB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69E5B7EB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2CCD9E7E" w14:textId="77777777" w:rsidR="000D4642" w:rsidRDefault="000D4642">
      <w:pPr>
        <w:rPr>
          <w:rFonts w:ascii="Calibri" w:eastAsia="Calibri" w:hAnsi="Calibri" w:cs="Calibri"/>
          <w:szCs w:val="22"/>
        </w:rPr>
      </w:pPr>
      <w:r>
        <w:rPr>
          <w:rFonts w:ascii="Calibri" w:eastAsia="Calibri" w:hAnsi="Calibri" w:cs="Calibri"/>
          <w:szCs w:val="22"/>
        </w:rPr>
        <w:br w:type="page"/>
      </w:r>
    </w:p>
    <w:p w14:paraId="674625BB" w14:textId="3297FE3A" w:rsidR="00A417C1" w:rsidRPr="00B863FB" w:rsidRDefault="00E865D9" w:rsidP="00B863FB">
      <w:pPr>
        <w:pStyle w:val="SectionTitle"/>
      </w:pPr>
      <w:r>
        <w:lastRenderedPageBreak/>
        <w:t>2-1 Assignment: CRUD in MongoDB</w:t>
      </w:r>
    </w:p>
    <w:p w14:paraId="09226E99" w14:textId="378AA352" w:rsidR="00A417C1" w:rsidRDefault="00F82190" w:rsidP="002C79E6">
      <w:r>
        <w:t>Mongo</w:t>
      </w:r>
      <w:r w:rsidR="00527ED5">
        <w:t>import:</w:t>
      </w:r>
    </w:p>
    <w:p w14:paraId="3DB2F1D0" w14:textId="2528637F" w:rsidR="00527ED5" w:rsidRDefault="00D04B30" w:rsidP="002C79E6">
      <w:r w:rsidRPr="00D04B30">
        <w:rPr>
          <w:noProof/>
        </w:rPr>
        <w:drawing>
          <wp:inline distT="0" distB="0" distL="0" distR="0" wp14:anchorId="197DC892" wp14:editId="28D33211">
            <wp:extent cx="5943600" cy="2545689"/>
            <wp:effectExtent l="0" t="0" r="0" b="7620"/>
            <wp:docPr id="735196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9642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661" cy="255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5DD8" w14:textId="4EA6B8FB" w:rsidR="00D04B30" w:rsidRDefault="00857E0C" w:rsidP="002C79E6">
      <w:r>
        <w:t>show dbs</w:t>
      </w:r>
    </w:p>
    <w:p w14:paraId="7EB233F0" w14:textId="369B40A5" w:rsidR="00463E9D" w:rsidRDefault="00463E9D" w:rsidP="002C79E6">
      <w:r w:rsidRPr="00463E9D">
        <w:rPr>
          <w:noProof/>
        </w:rPr>
        <w:drawing>
          <wp:inline distT="0" distB="0" distL="0" distR="0" wp14:anchorId="7D0BC730" wp14:editId="5372996C">
            <wp:extent cx="5942977" cy="4315968"/>
            <wp:effectExtent l="0" t="0" r="635" b="8890"/>
            <wp:docPr id="8275515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51559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8050" cy="432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86CE" w14:textId="06785220" w:rsidR="00463E9D" w:rsidRDefault="001C5B08" w:rsidP="002C79E6">
      <w:r>
        <w:lastRenderedPageBreak/>
        <w:t>Load Verification</w:t>
      </w:r>
    </w:p>
    <w:p w14:paraId="6523CBCA" w14:textId="6147972C" w:rsidR="00D22253" w:rsidRDefault="00D22253" w:rsidP="002C79E6">
      <w:r w:rsidRPr="00D22253">
        <w:rPr>
          <w:noProof/>
        </w:rPr>
        <w:drawing>
          <wp:inline distT="0" distB="0" distL="0" distR="0" wp14:anchorId="127F5717" wp14:editId="739E6132">
            <wp:extent cx="5942916" cy="4045306"/>
            <wp:effectExtent l="0" t="0" r="1270" b="0"/>
            <wp:docPr id="139873679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36799" name="Picture 1" descr="A computer screen shot of a black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3193" cy="405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418F" w14:textId="3016E499" w:rsidR="00D22253" w:rsidRDefault="004C10FF" w:rsidP="002C79E6">
      <w:r w:rsidRPr="004C10FF">
        <w:rPr>
          <w:noProof/>
        </w:rPr>
        <w:drawing>
          <wp:inline distT="0" distB="0" distL="0" distR="0" wp14:anchorId="794C7BEE" wp14:editId="0353045C">
            <wp:extent cx="5943113" cy="3474720"/>
            <wp:effectExtent l="0" t="0" r="635" b="0"/>
            <wp:docPr id="11147193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1937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9502" cy="348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68F7" w14:textId="78CEB4FE" w:rsidR="003B4C2E" w:rsidRDefault="003B4C2E" w:rsidP="002C79E6">
      <w:r w:rsidRPr="003B4C2E">
        <w:rPr>
          <w:noProof/>
        </w:rPr>
        <w:lastRenderedPageBreak/>
        <w:drawing>
          <wp:inline distT="0" distB="0" distL="0" distR="0" wp14:anchorId="2D0262DE" wp14:editId="276E37DE">
            <wp:extent cx="5943600" cy="3701491"/>
            <wp:effectExtent l="0" t="0" r="0" b="0"/>
            <wp:docPr id="15663214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2144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6189" cy="370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B6C7" w14:textId="472795FA" w:rsidR="00C03DA5" w:rsidRDefault="00C515A4" w:rsidP="002C79E6">
      <w:r>
        <w:t>Document Insertion</w:t>
      </w:r>
    </w:p>
    <w:p w14:paraId="01E3E0E4" w14:textId="65022CCF" w:rsidR="00C515A4" w:rsidRDefault="00C515A4" w:rsidP="002C79E6">
      <w:r w:rsidRPr="00C515A4">
        <w:rPr>
          <w:noProof/>
        </w:rPr>
        <w:drawing>
          <wp:inline distT="0" distB="0" distL="0" distR="0" wp14:anchorId="1F7DEA2D" wp14:editId="009AE329">
            <wp:extent cx="5943600" cy="3855111"/>
            <wp:effectExtent l="0" t="0" r="0" b="0"/>
            <wp:docPr id="3052709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70923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9912" cy="386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EAAE" w14:textId="1F226A97" w:rsidR="00C515A4" w:rsidRDefault="00DA16BD" w:rsidP="002C79E6">
      <w:r>
        <w:lastRenderedPageBreak/>
        <w:t>I</w:t>
      </w:r>
      <w:r w:rsidR="007A79BC">
        <w:t>nsertion Proof of Document</w:t>
      </w:r>
    </w:p>
    <w:p w14:paraId="28772C7B" w14:textId="65729F16" w:rsidR="007A79BC" w:rsidRDefault="007A79BC" w:rsidP="002C79E6">
      <w:r w:rsidRPr="007A79BC">
        <w:rPr>
          <w:noProof/>
        </w:rPr>
        <w:drawing>
          <wp:inline distT="0" distB="0" distL="0" distR="0" wp14:anchorId="794DFF4E" wp14:editId="5A587E94">
            <wp:extent cx="5943600" cy="3789274"/>
            <wp:effectExtent l="0" t="0" r="0" b="1905"/>
            <wp:docPr id="4587226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22674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4899" cy="379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DB13" w14:textId="67CFFFB8" w:rsidR="007A79BC" w:rsidRDefault="004A46C6" w:rsidP="002C79E6">
      <w:r>
        <w:t>Distinct List</w:t>
      </w:r>
      <w:r w:rsidR="00E54085">
        <w:t xml:space="preserve"> and Count Total</w:t>
      </w:r>
    </w:p>
    <w:p w14:paraId="4BB85B03" w14:textId="0E6F47ED" w:rsidR="00E54085" w:rsidRDefault="00E54085" w:rsidP="002C79E6">
      <w:r w:rsidRPr="00E54085">
        <w:rPr>
          <w:noProof/>
        </w:rPr>
        <w:drawing>
          <wp:inline distT="0" distB="0" distL="0" distR="0" wp14:anchorId="5E27027F" wp14:editId="2901A87E">
            <wp:extent cx="5943600" cy="3547872"/>
            <wp:effectExtent l="0" t="0" r="0" b="0"/>
            <wp:docPr id="204163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343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2672" cy="355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169B" w14:textId="0B511A0B" w:rsidR="00BA0668" w:rsidRDefault="00BA0668" w:rsidP="002C79E6">
      <w:r w:rsidRPr="00BA0668">
        <w:rPr>
          <w:noProof/>
        </w:rPr>
        <w:lastRenderedPageBreak/>
        <w:drawing>
          <wp:inline distT="0" distB="0" distL="0" distR="0" wp14:anchorId="4160BDFC" wp14:editId="293FED77">
            <wp:extent cx="5942904" cy="4250131"/>
            <wp:effectExtent l="0" t="0" r="1270" b="0"/>
            <wp:docPr id="870211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1135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65796" cy="426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ED5C" w14:textId="1AB21313" w:rsidR="00BA0668" w:rsidRDefault="008C7029" w:rsidP="002C79E6">
      <w:r w:rsidRPr="008C7029">
        <w:rPr>
          <w:noProof/>
        </w:rPr>
        <w:drawing>
          <wp:inline distT="0" distB="0" distL="0" distR="0" wp14:anchorId="3C927121" wp14:editId="52B401E4">
            <wp:extent cx="5943600" cy="3716122"/>
            <wp:effectExtent l="0" t="0" r="0" b="0"/>
            <wp:docPr id="3312992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9924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0300" cy="372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BA2D" w14:textId="08D76F38" w:rsidR="008C7029" w:rsidRPr="00D04B30" w:rsidRDefault="001145FD" w:rsidP="002C79E6">
      <w:r w:rsidRPr="001145FD">
        <w:rPr>
          <w:noProof/>
        </w:rPr>
        <w:lastRenderedPageBreak/>
        <w:drawing>
          <wp:inline distT="0" distB="0" distL="0" distR="0" wp14:anchorId="4BD2668C" wp14:editId="5216AAB1">
            <wp:extent cx="5942965" cy="3438144"/>
            <wp:effectExtent l="0" t="0" r="635" b="0"/>
            <wp:docPr id="1544095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9579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8952" cy="345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3BE9" w14:textId="2B8861C8" w:rsidR="67AE9998" w:rsidRDefault="0059487D" w:rsidP="00E865D9">
      <w:pPr>
        <w:rPr>
          <w:rFonts w:eastAsia="Calibri" w:cstheme="minorHAnsi"/>
          <w:noProof/>
          <w:color w:val="000000" w:themeColor="text2"/>
          <w:szCs w:val="22"/>
        </w:rPr>
      </w:pPr>
      <w:r>
        <w:rPr>
          <w:rFonts w:eastAsia="Calibri" w:cstheme="minorHAnsi"/>
          <w:noProof/>
          <w:color w:val="000000" w:themeColor="text2"/>
          <w:szCs w:val="22"/>
        </w:rPr>
        <w:t>Date and Time Difference</w:t>
      </w:r>
      <w:r w:rsidR="00C5261C">
        <w:rPr>
          <w:rFonts w:eastAsia="Calibri" w:cstheme="minorHAnsi"/>
          <w:noProof/>
          <w:color w:val="000000" w:themeColor="text2"/>
          <w:szCs w:val="22"/>
        </w:rPr>
        <w:t xml:space="preserve"> – I used Data() which</w:t>
      </w:r>
      <w:r w:rsidR="00705FB0">
        <w:rPr>
          <w:rFonts w:eastAsia="Calibri" w:cstheme="minorHAnsi"/>
          <w:noProof/>
          <w:color w:val="000000" w:themeColor="text2"/>
          <w:szCs w:val="22"/>
        </w:rPr>
        <w:t xml:space="preserve"> inserts today’s date, whereas “AUSTIN</w:t>
      </w:r>
      <w:r w:rsidR="0052279F">
        <w:rPr>
          <w:rFonts w:eastAsia="Calibri" w:cstheme="minorHAnsi"/>
          <w:noProof/>
          <w:color w:val="000000" w:themeColor="text2"/>
          <w:szCs w:val="22"/>
        </w:rPr>
        <w:t xml:space="preserve"> 2012” is a fixed date of Jan 22 2016</w:t>
      </w:r>
    </w:p>
    <w:p w14:paraId="4EC34FA8" w14:textId="39F13966" w:rsidR="0041387F" w:rsidRDefault="0041387F" w:rsidP="00E865D9">
      <w:pPr>
        <w:rPr>
          <w:rFonts w:eastAsia="Calibri" w:cstheme="minorHAnsi"/>
          <w:noProof/>
          <w:color w:val="000000" w:themeColor="text2"/>
          <w:szCs w:val="22"/>
        </w:rPr>
      </w:pPr>
      <w:r w:rsidRPr="0041387F">
        <w:rPr>
          <w:rFonts w:eastAsia="Calibri" w:cstheme="minorHAnsi"/>
          <w:noProof/>
          <w:color w:val="000000" w:themeColor="text2"/>
          <w:szCs w:val="22"/>
        </w:rPr>
        <w:drawing>
          <wp:inline distT="0" distB="0" distL="0" distR="0" wp14:anchorId="7633CA2E" wp14:editId="57EBD207">
            <wp:extent cx="5942593" cy="3708807"/>
            <wp:effectExtent l="0" t="0" r="1270" b="6350"/>
            <wp:docPr id="57170047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00476" name="Picture 1" descr="A screen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63573" cy="372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3C10" w14:textId="28F4A968" w:rsidR="00FC46D5" w:rsidRDefault="00BE4520" w:rsidP="00E865D9">
      <w:pPr>
        <w:rPr>
          <w:rFonts w:eastAsia="Calibri" w:cstheme="minorHAnsi"/>
          <w:noProof/>
          <w:color w:val="000000" w:themeColor="text2"/>
          <w:szCs w:val="22"/>
        </w:rPr>
      </w:pPr>
      <w:r>
        <w:rPr>
          <w:rFonts w:eastAsia="Calibri" w:cstheme="minorHAnsi"/>
          <w:noProof/>
          <w:color w:val="000000" w:themeColor="text2"/>
          <w:szCs w:val="22"/>
        </w:rPr>
        <w:lastRenderedPageBreak/>
        <w:t>Violation</w:t>
      </w:r>
      <w:r w:rsidR="00BA4FDC">
        <w:rPr>
          <w:rFonts w:eastAsia="Calibri" w:cstheme="minorHAnsi"/>
          <w:noProof/>
          <w:color w:val="000000" w:themeColor="text2"/>
          <w:szCs w:val="22"/>
        </w:rPr>
        <w:t xml:space="preserve"> Issued Count: 13823</w:t>
      </w:r>
    </w:p>
    <w:p w14:paraId="27A476E0" w14:textId="3F42A725" w:rsidR="00BA4FDC" w:rsidRDefault="00BA4FDC" w:rsidP="00E865D9">
      <w:pPr>
        <w:rPr>
          <w:rFonts w:eastAsia="Calibri" w:cstheme="minorHAnsi"/>
          <w:noProof/>
          <w:color w:val="000000" w:themeColor="text2"/>
          <w:szCs w:val="22"/>
        </w:rPr>
      </w:pPr>
      <w:r w:rsidRPr="00BA4FDC">
        <w:rPr>
          <w:rFonts w:eastAsia="Calibri" w:cstheme="minorHAnsi"/>
          <w:noProof/>
          <w:color w:val="000000" w:themeColor="text2"/>
          <w:szCs w:val="22"/>
        </w:rPr>
        <w:drawing>
          <wp:inline distT="0" distB="0" distL="0" distR="0" wp14:anchorId="7B130AA8" wp14:editId="4FCB3AE8">
            <wp:extent cx="5943600" cy="3738068"/>
            <wp:effectExtent l="0" t="0" r="0" b="0"/>
            <wp:docPr id="8374678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67846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51341" cy="374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A98F" w14:textId="017B7153" w:rsidR="000B58D5" w:rsidRDefault="003070D5" w:rsidP="00E865D9">
      <w:pPr>
        <w:rPr>
          <w:rFonts w:eastAsia="Calibri" w:cstheme="minorHAnsi"/>
          <w:noProof/>
          <w:color w:val="000000" w:themeColor="text2"/>
          <w:szCs w:val="22"/>
        </w:rPr>
      </w:pPr>
      <w:r>
        <w:rPr>
          <w:rFonts w:eastAsia="Calibri" w:cstheme="minorHAnsi"/>
          <w:noProof/>
          <w:color w:val="000000" w:themeColor="text2"/>
          <w:szCs w:val="22"/>
        </w:rPr>
        <w:t>Updated ACME Flowers</w:t>
      </w:r>
    </w:p>
    <w:p w14:paraId="47FFB71D" w14:textId="0DE3DC8C" w:rsidR="003070D5" w:rsidRDefault="007E0447" w:rsidP="00E865D9">
      <w:pPr>
        <w:rPr>
          <w:rFonts w:eastAsia="Calibri" w:cstheme="minorHAnsi"/>
          <w:noProof/>
          <w:color w:val="000000" w:themeColor="text2"/>
          <w:szCs w:val="22"/>
        </w:rPr>
      </w:pPr>
      <w:r w:rsidRPr="007E0447">
        <w:rPr>
          <w:rFonts w:eastAsia="Calibri" w:cstheme="minorHAnsi"/>
          <w:noProof/>
          <w:color w:val="000000" w:themeColor="text2"/>
          <w:szCs w:val="22"/>
        </w:rPr>
        <w:drawing>
          <wp:inline distT="0" distB="0" distL="0" distR="0" wp14:anchorId="7990983C" wp14:editId="1D40F234">
            <wp:extent cx="5943600" cy="3606394"/>
            <wp:effectExtent l="0" t="0" r="0" b="0"/>
            <wp:docPr id="59755609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56090" name="Picture 1" descr="A screenshot of a computer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58775" cy="361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DC6B" w14:textId="34B6E705" w:rsidR="007E0447" w:rsidRDefault="008D0B8B" w:rsidP="00E865D9">
      <w:pPr>
        <w:rPr>
          <w:rFonts w:eastAsia="Calibri" w:cstheme="minorHAnsi"/>
          <w:noProof/>
          <w:color w:val="000000" w:themeColor="text2"/>
          <w:szCs w:val="22"/>
        </w:rPr>
      </w:pPr>
      <w:r>
        <w:rPr>
          <w:rFonts w:eastAsia="Calibri" w:cstheme="minorHAnsi"/>
          <w:noProof/>
          <w:color w:val="000000" w:themeColor="text2"/>
          <w:szCs w:val="22"/>
        </w:rPr>
        <w:lastRenderedPageBreak/>
        <w:t>Updated Zip</w:t>
      </w:r>
      <w:r w:rsidR="00430F0E">
        <w:rPr>
          <w:rFonts w:eastAsia="Calibri" w:cstheme="minorHAnsi"/>
          <w:noProof/>
          <w:color w:val="000000" w:themeColor="text2"/>
          <w:szCs w:val="22"/>
        </w:rPr>
        <w:t xml:space="preserve"> before first document deletion</w:t>
      </w:r>
    </w:p>
    <w:p w14:paraId="5B22854D" w14:textId="69BAD0EC" w:rsidR="00AA54D0" w:rsidRDefault="00AA54D0" w:rsidP="00E865D9">
      <w:pPr>
        <w:rPr>
          <w:rFonts w:eastAsia="Calibri" w:cstheme="minorHAnsi"/>
          <w:noProof/>
          <w:color w:val="000000" w:themeColor="text2"/>
          <w:szCs w:val="22"/>
        </w:rPr>
      </w:pPr>
      <w:r w:rsidRPr="00AA54D0">
        <w:rPr>
          <w:rFonts w:eastAsia="Calibri" w:cstheme="minorHAnsi"/>
          <w:noProof/>
          <w:color w:val="000000" w:themeColor="text2"/>
          <w:szCs w:val="22"/>
        </w:rPr>
        <w:drawing>
          <wp:inline distT="0" distB="0" distL="0" distR="0" wp14:anchorId="3EEDE206" wp14:editId="3C36B5F2">
            <wp:extent cx="5943184" cy="3591764"/>
            <wp:effectExtent l="0" t="0" r="635" b="8890"/>
            <wp:docPr id="18682380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3802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52659" cy="359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7072" w14:textId="56DD65CC" w:rsidR="00AA54D0" w:rsidRDefault="00AA54D0" w:rsidP="00E865D9">
      <w:pPr>
        <w:rPr>
          <w:rFonts w:eastAsia="Calibri" w:cstheme="minorHAnsi"/>
          <w:noProof/>
          <w:color w:val="000000" w:themeColor="text2"/>
          <w:szCs w:val="22"/>
        </w:rPr>
      </w:pPr>
      <w:r>
        <w:rPr>
          <w:rFonts w:eastAsia="Calibri" w:cstheme="minorHAnsi"/>
          <w:noProof/>
          <w:color w:val="000000" w:themeColor="text2"/>
          <w:szCs w:val="22"/>
        </w:rPr>
        <w:t>After changes</w:t>
      </w:r>
    </w:p>
    <w:p w14:paraId="6EDC80D5" w14:textId="215896BE" w:rsidR="00AA54D0" w:rsidRPr="0059487D" w:rsidRDefault="00BD20E2" w:rsidP="00E865D9">
      <w:pPr>
        <w:rPr>
          <w:rFonts w:eastAsia="Calibri" w:cstheme="minorHAnsi"/>
          <w:noProof/>
          <w:color w:val="000000" w:themeColor="text2"/>
          <w:szCs w:val="22"/>
        </w:rPr>
      </w:pPr>
      <w:r w:rsidRPr="00BD20E2">
        <w:rPr>
          <w:rFonts w:eastAsia="Calibri" w:cstheme="minorHAnsi"/>
          <w:noProof/>
          <w:color w:val="000000" w:themeColor="text2"/>
          <w:szCs w:val="22"/>
        </w:rPr>
        <w:drawing>
          <wp:inline distT="0" distB="0" distL="0" distR="0" wp14:anchorId="5E9BB37D" wp14:editId="7BF864E6">
            <wp:extent cx="5943600" cy="3752698"/>
            <wp:effectExtent l="0" t="0" r="0" b="635"/>
            <wp:docPr id="530100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0077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50860" cy="375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54D0" w:rsidRPr="0059487D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A7208" w14:textId="77777777" w:rsidR="0045482A" w:rsidRDefault="0045482A">
      <w:pPr>
        <w:spacing w:line="240" w:lineRule="auto"/>
      </w:pPr>
      <w:r>
        <w:separator/>
      </w:r>
    </w:p>
    <w:p w14:paraId="5E5562F6" w14:textId="77777777" w:rsidR="0045482A" w:rsidRDefault="0045482A"/>
  </w:endnote>
  <w:endnote w:type="continuationSeparator" w:id="0">
    <w:p w14:paraId="1A7D98B5" w14:textId="77777777" w:rsidR="0045482A" w:rsidRDefault="0045482A">
      <w:pPr>
        <w:spacing w:line="240" w:lineRule="auto"/>
      </w:pPr>
      <w:r>
        <w:continuationSeparator/>
      </w:r>
    </w:p>
    <w:p w14:paraId="5F580FCC" w14:textId="77777777" w:rsidR="0045482A" w:rsidRDefault="004548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F6991" w14:textId="77777777" w:rsidR="002F3AE9" w:rsidRDefault="002F3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1343F" w14:textId="77777777" w:rsidR="0D6E5604" w:rsidRPr="002F3AE9" w:rsidRDefault="0D6E5604" w:rsidP="002F3A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6F520" w14:textId="77777777" w:rsidR="3E192C66" w:rsidRPr="002F3AE9" w:rsidRDefault="3E192C66" w:rsidP="002F3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8C416" w14:textId="77777777" w:rsidR="0045482A" w:rsidRDefault="0045482A">
      <w:pPr>
        <w:spacing w:line="240" w:lineRule="auto"/>
      </w:pPr>
      <w:r>
        <w:separator/>
      </w:r>
    </w:p>
    <w:p w14:paraId="04B73D23" w14:textId="77777777" w:rsidR="0045482A" w:rsidRDefault="0045482A"/>
  </w:footnote>
  <w:footnote w:type="continuationSeparator" w:id="0">
    <w:p w14:paraId="1AAEE9FE" w14:textId="77777777" w:rsidR="0045482A" w:rsidRDefault="0045482A">
      <w:pPr>
        <w:spacing w:line="240" w:lineRule="auto"/>
      </w:pPr>
      <w:r>
        <w:continuationSeparator/>
      </w:r>
    </w:p>
    <w:p w14:paraId="4353671A" w14:textId="77777777" w:rsidR="0045482A" w:rsidRDefault="0045482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F67AE" w14:textId="77777777" w:rsidR="002F3AE9" w:rsidRDefault="002F3A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ADC77" w14:textId="77777777" w:rsidR="0D6E5604" w:rsidRPr="002F3AE9" w:rsidRDefault="0D6E5604" w:rsidP="002F3A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0E48C" w14:textId="77777777" w:rsidR="3E192C66" w:rsidRPr="002F3AE9" w:rsidRDefault="3E192C66" w:rsidP="002F3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5D9"/>
    <w:rsid w:val="00023AFE"/>
    <w:rsid w:val="000A3D9B"/>
    <w:rsid w:val="000B58D5"/>
    <w:rsid w:val="000D4642"/>
    <w:rsid w:val="000D539D"/>
    <w:rsid w:val="001145FD"/>
    <w:rsid w:val="00116273"/>
    <w:rsid w:val="001C5B08"/>
    <w:rsid w:val="002C79E6"/>
    <w:rsid w:val="002F3AE9"/>
    <w:rsid w:val="003070D5"/>
    <w:rsid w:val="00365B45"/>
    <w:rsid w:val="003804CC"/>
    <w:rsid w:val="003B4C2E"/>
    <w:rsid w:val="0041387F"/>
    <w:rsid w:val="00430F0E"/>
    <w:rsid w:val="0045482A"/>
    <w:rsid w:val="00463E9D"/>
    <w:rsid w:val="004A46C6"/>
    <w:rsid w:val="004C10FF"/>
    <w:rsid w:val="0052279F"/>
    <w:rsid w:val="00527ED5"/>
    <w:rsid w:val="0059487D"/>
    <w:rsid w:val="005C199E"/>
    <w:rsid w:val="00664C1A"/>
    <w:rsid w:val="00705FB0"/>
    <w:rsid w:val="007A79BC"/>
    <w:rsid w:val="007E0447"/>
    <w:rsid w:val="00857E0C"/>
    <w:rsid w:val="0087407D"/>
    <w:rsid w:val="008C7029"/>
    <w:rsid w:val="008D0B8B"/>
    <w:rsid w:val="00A417C1"/>
    <w:rsid w:val="00AA54D0"/>
    <w:rsid w:val="00B863FB"/>
    <w:rsid w:val="00B86440"/>
    <w:rsid w:val="00BA0668"/>
    <w:rsid w:val="00BA4FDC"/>
    <w:rsid w:val="00BB2D6F"/>
    <w:rsid w:val="00BD20E2"/>
    <w:rsid w:val="00BE4520"/>
    <w:rsid w:val="00C00F8F"/>
    <w:rsid w:val="00C03068"/>
    <w:rsid w:val="00C03DA5"/>
    <w:rsid w:val="00C15FA3"/>
    <w:rsid w:val="00C515A4"/>
    <w:rsid w:val="00C5261C"/>
    <w:rsid w:val="00D04B30"/>
    <w:rsid w:val="00D22253"/>
    <w:rsid w:val="00D32D12"/>
    <w:rsid w:val="00D620FD"/>
    <w:rsid w:val="00D91044"/>
    <w:rsid w:val="00DA16BD"/>
    <w:rsid w:val="00E307FF"/>
    <w:rsid w:val="00E54085"/>
    <w:rsid w:val="00E67454"/>
    <w:rsid w:val="00E865D9"/>
    <w:rsid w:val="00EF55C5"/>
    <w:rsid w:val="00F6242A"/>
    <w:rsid w:val="00F82190"/>
    <w:rsid w:val="00FC46D5"/>
    <w:rsid w:val="00FD0666"/>
    <w:rsid w:val="00FE623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FF3B1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hant\AppData\Roaming\Microsoft\Templates\Student%20APA%20Style%20paper%207th%20editi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3D4A591A1C64C11A24F18077CEA9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5C67D7-A269-42AB-957A-0340E9840C0F}"/>
      </w:docPartPr>
      <w:docPartBody>
        <w:p w:rsidR="009B79FF" w:rsidRDefault="00000000">
          <w:pPr>
            <w:pStyle w:val="93D4A591A1C64C11A24F18077CEA9DC6"/>
          </w:pPr>
          <w:r w:rsidRPr="3236C9DF">
            <w:t>Course Number</w:t>
          </w:r>
          <w:r>
            <w:t>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5C"/>
    <w:rsid w:val="0030645C"/>
    <w:rsid w:val="004A08BA"/>
    <w:rsid w:val="009B79FF"/>
    <w:rsid w:val="00D32D12"/>
    <w:rsid w:val="00E307FF"/>
    <w:rsid w:val="00ED2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3"/>
    <w:unhideWhenUsed/>
    <w:qFormat/>
    <w:pPr>
      <w:keepNext/>
      <w:keepLines/>
      <w:spacing w:after="0" w:line="480" w:lineRule="auto"/>
      <w:ind w:firstLine="72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pPr>
      <w:keepNext/>
      <w:keepLines/>
      <w:spacing w:after="0" w:line="480" w:lineRule="auto"/>
      <w:ind w:firstLine="720"/>
      <w:outlineLvl w:val="4"/>
    </w:pPr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3D4A591A1C64C11A24F18077CEA9DC6">
    <w:name w:val="93D4A591A1C64C11A24F18077CEA9DC6"/>
  </w:style>
  <w:style w:type="character" w:customStyle="1" w:styleId="Heading4Char">
    <w:name w:val="Heading 4 Char"/>
    <w:basedOn w:val="DefaultParagraphFont"/>
    <w:link w:val="Heading4"/>
    <w:uiPriority w:val="3"/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3"/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0</TotalTime>
  <Pages>9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2025-09-03T22:46:00Z</dcterms:created>
  <dcterms:modified xsi:type="dcterms:W3CDTF">2025-09-06T16:01:00Z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