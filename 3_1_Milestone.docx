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711D8" w14:textId="77777777" w:rsidR="002C79E6" w:rsidRDefault="002C79E6" w:rsidP="002C79E6"/>
    <w:p w14:paraId="2B846FF3" w14:textId="77777777" w:rsidR="002C79E6" w:rsidRDefault="002C79E6" w:rsidP="002C79E6"/>
    <w:p w14:paraId="12C78716" w14:textId="77777777" w:rsidR="002C79E6" w:rsidRDefault="002C79E6" w:rsidP="002C79E6"/>
    <w:p w14:paraId="0B960740" w14:textId="77777777" w:rsidR="002C79E6" w:rsidRDefault="002C79E6" w:rsidP="002C79E6"/>
    <w:p w14:paraId="15A0D4D4" w14:textId="77777777" w:rsidR="002C79E6" w:rsidRDefault="002C79E6" w:rsidP="002C79E6"/>
    <w:p w14:paraId="7B5FB739" w14:textId="0AE8382C" w:rsidR="201D26C8" w:rsidRDefault="0011697E" w:rsidP="0011697E">
      <w:pPr>
        <w:pStyle w:val="Title"/>
      </w:pPr>
      <w:r>
        <w:t>3-1 Milestone Database Indexing and Authentication</w:t>
      </w:r>
    </w:p>
    <w:p w14:paraId="2204F5CD" w14:textId="4A56EBB3" w:rsidR="00A417C1" w:rsidRDefault="0011697E" w:rsidP="002C79E6">
      <w:pPr>
        <w:pStyle w:val="Subtitle"/>
      </w:pPr>
      <w:r>
        <w:t>Michael</w:t>
      </w:r>
      <w:r w:rsidR="002C79E6" w:rsidRPr="002C79E6">
        <w:t xml:space="preserve"> </w:t>
      </w:r>
      <w:r>
        <w:t>Wood</w:t>
      </w:r>
    </w:p>
    <w:p w14:paraId="3356891F" w14:textId="19008E18" w:rsidR="002C79E6" w:rsidRDefault="0011697E" w:rsidP="002C79E6">
      <w:pPr>
        <w:pStyle w:val="Subtitle"/>
      </w:pPr>
      <w:r>
        <w:t>SNHU</w:t>
      </w:r>
    </w:p>
    <w:p w14:paraId="19D74753" w14:textId="4CFCA7C9" w:rsidR="002C79E6" w:rsidRDefault="00000000" w:rsidP="002C79E6">
      <w:pPr>
        <w:pStyle w:val="Subtitle"/>
      </w:pPr>
      <w:sdt>
        <w:sdtPr>
          <w:id w:val="-568883333"/>
          <w:placeholder>
            <w:docPart w:val="F82B7E21ED8C4C1F8F7FA5A0A543B237"/>
          </w:placeholder>
          <w:temporary/>
          <w:showingPlcHdr/>
          <w15:appearance w15:val="hidden"/>
        </w:sdtPr>
        <w:sdtContent>
          <w:r w:rsidR="002C79E6" w:rsidRPr="3236C9DF">
            <w:t>Course Number</w:t>
          </w:r>
          <w:r w:rsidR="002C79E6">
            <w:t>:</w:t>
          </w:r>
        </w:sdtContent>
      </w:sdt>
      <w:r w:rsidR="002C79E6">
        <w:t xml:space="preserve"> </w:t>
      </w:r>
      <w:r w:rsidR="0011697E">
        <w:t>CS-340 Client/Server Development</w:t>
      </w:r>
    </w:p>
    <w:p w14:paraId="72D8058E" w14:textId="177D69A2" w:rsidR="002C79E6" w:rsidRDefault="0011697E" w:rsidP="002C79E6">
      <w:pPr>
        <w:pStyle w:val="Subtitle"/>
      </w:pPr>
      <w:r>
        <w:t>Instructor: Hari Paruchuri</w:t>
      </w:r>
    </w:p>
    <w:p w14:paraId="645A0096" w14:textId="37533C07" w:rsidR="201D26C8" w:rsidRDefault="0011697E" w:rsidP="002C79E6">
      <w:pPr>
        <w:pStyle w:val="Subtitle"/>
      </w:pPr>
      <w:r>
        <w:t>Date Due: 09/21/2025</w:t>
      </w:r>
    </w:p>
    <w:p w14:paraId="6BD558D3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72BD8ACA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6C825633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5F31D53E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5CE88F6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F690C40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6C07C6A5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015C8827" w14:textId="77777777" w:rsidR="000D4642" w:rsidRDefault="000D4642">
      <w:pPr>
        <w:rPr>
          <w:rFonts w:ascii="Calibri" w:eastAsia="Calibri" w:hAnsi="Calibri" w:cs="Calibri"/>
          <w:szCs w:val="22"/>
        </w:rPr>
      </w:pPr>
      <w:r>
        <w:rPr>
          <w:rFonts w:ascii="Calibri" w:eastAsia="Calibri" w:hAnsi="Calibri" w:cs="Calibri"/>
          <w:szCs w:val="22"/>
        </w:rPr>
        <w:br w:type="page"/>
      </w:r>
    </w:p>
    <w:p w14:paraId="55DFFC56" w14:textId="790FC0E3" w:rsidR="00A417C1" w:rsidRPr="00B863FB" w:rsidRDefault="00B95FFB" w:rsidP="00B863FB">
      <w:pPr>
        <w:pStyle w:val="SectionTitle"/>
      </w:pPr>
      <w:r w:rsidRPr="00B95FFB">
        <w:lastRenderedPageBreak/>
        <w:t>3-1 Milestone Database Indexing and Authentication</w:t>
      </w:r>
    </w:p>
    <w:p w14:paraId="55752842" w14:textId="3076C99C" w:rsidR="005C4243" w:rsidRPr="00FD06E7" w:rsidRDefault="00FD06E7" w:rsidP="002C79E6">
      <w:pPr>
        <w:rPr>
          <w:b/>
          <w:bCs/>
        </w:rPr>
      </w:pPr>
      <w:r>
        <w:rPr>
          <w:b/>
          <w:bCs/>
        </w:rPr>
        <w:t>Prompt: Part I</w:t>
      </w:r>
    </w:p>
    <w:p w14:paraId="0CE0439E" w14:textId="36F7A4AC" w:rsidR="00A417C1" w:rsidRDefault="00176D57" w:rsidP="002C79E6">
      <w:r>
        <w:t xml:space="preserve">Mongo </w:t>
      </w:r>
      <w:proofErr w:type="gramStart"/>
      <w:r>
        <w:t>import</w:t>
      </w:r>
      <w:proofErr w:type="gramEnd"/>
      <w:r w:rsidR="000E742C">
        <w:t xml:space="preserve"> command:</w:t>
      </w:r>
    </w:p>
    <w:p w14:paraId="4BCD55D8" w14:textId="2DAA9D3A" w:rsidR="000E742C" w:rsidRDefault="00B178DD" w:rsidP="002C79E6">
      <w:r w:rsidRPr="00B178DD">
        <w:rPr>
          <w:noProof/>
        </w:rPr>
        <w:drawing>
          <wp:inline distT="0" distB="0" distL="0" distR="0" wp14:anchorId="055E86F3" wp14:editId="19761046">
            <wp:extent cx="5943600" cy="2146852"/>
            <wp:effectExtent l="0" t="0" r="0" b="6350"/>
            <wp:docPr id="13149757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75735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3406" cy="215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EE1E" w14:textId="080493D4" w:rsidR="00B178DD" w:rsidRDefault="00B178DD" w:rsidP="002C79E6">
      <w:r>
        <w:t>Success of import command:</w:t>
      </w:r>
    </w:p>
    <w:p w14:paraId="75C99E7D" w14:textId="7AC4AE0B" w:rsidR="00B07991" w:rsidRDefault="00283B5C" w:rsidP="002C79E6">
      <w:r w:rsidRPr="00283B5C">
        <w:rPr>
          <w:noProof/>
        </w:rPr>
        <w:drawing>
          <wp:inline distT="0" distB="0" distL="0" distR="0" wp14:anchorId="6655C711" wp14:editId="638F4BE5">
            <wp:extent cx="5943431" cy="4222143"/>
            <wp:effectExtent l="0" t="0" r="635" b="6985"/>
            <wp:docPr id="15778880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88005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0076" cy="423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E30A" w14:textId="4C0B9B72" w:rsidR="00283B5C" w:rsidRDefault="003C03D6" w:rsidP="002C79E6">
      <w:r>
        <w:lastRenderedPageBreak/>
        <w:t>Example Query:</w:t>
      </w:r>
    </w:p>
    <w:p w14:paraId="535505C4" w14:textId="4CF8EEB4" w:rsidR="003C03D6" w:rsidRDefault="00FE160D" w:rsidP="002C79E6">
      <w:r w:rsidRPr="00FE160D">
        <w:rPr>
          <w:noProof/>
        </w:rPr>
        <w:drawing>
          <wp:inline distT="0" distB="0" distL="0" distR="0" wp14:anchorId="04EA5512" wp14:editId="1DF9C86F">
            <wp:extent cx="5943035" cy="6432605"/>
            <wp:effectExtent l="0" t="0" r="635" b="6350"/>
            <wp:docPr id="722058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5832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3068" cy="644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BED6" w14:textId="77777777" w:rsidR="00FE160D" w:rsidRDefault="00FE160D" w:rsidP="002C79E6"/>
    <w:p w14:paraId="1AF08897" w14:textId="77777777" w:rsidR="00FE160D" w:rsidRDefault="00FE160D" w:rsidP="002C79E6"/>
    <w:p w14:paraId="6C055F62" w14:textId="77777777" w:rsidR="00FE160D" w:rsidRDefault="00FE160D" w:rsidP="002C79E6"/>
    <w:p w14:paraId="34407C25" w14:textId="77777777" w:rsidR="00FE160D" w:rsidRDefault="00FE160D" w:rsidP="002C79E6"/>
    <w:p w14:paraId="4DC738CF" w14:textId="1DA2215B" w:rsidR="00FE160D" w:rsidRDefault="00A97D52" w:rsidP="002C79E6">
      <w:r>
        <w:lastRenderedPageBreak/>
        <w:t xml:space="preserve">Use of </w:t>
      </w:r>
      <w:proofErr w:type="gramStart"/>
      <w:r>
        <w:t>explain(</w:t>
      </w:r>
      <w:proofErr w:type="gramEnd"/>
      <w:r>
        <w:t>) Confirming Usage:</w:t>
      </w:r>
    </w:p>
    <w:p w14:paraId="74D44145" w14:textId="00033056" w:rsidR="00A97D52" w:rsidRDefault="006131EF" w:rsidP="002C79E6">
      <w:r w:rsidRPr="006131EF">
        <w:rPr>
          <w:noProof/>
        </w:rPr>
        <w:drawing>
          <wp:inline distT="0" distB="0" distL="0" distR="0" wp14:anchorId="1561FFE7" wp14:editId="0246C8E5">
            <wp:extent cx="5943600" cy="5820355"/>
            <wp:effectExtent l="0" t="0" r="0" b="9525"/>
            <wp:docPr id="1970005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0583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2853" cy="582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94A6" w14:textId="0FEAFA68" w:rsidR="006131EF" w:rsidRDefault="006131EF" w:rsidP="002C79E6">
      <w:r>
        <w:t>Looking at the above screenshot</w:t>
      </w:r>
      <w:r w:rsidR="00FB3A07">
        <w:t xml:space="preserve">. </w:t>
      </w:r>
      <w:r w:rsidR="00F50264">
        <w:t xml:space="preserve">Look at </w:t>
      </w:r>
      <w:r w:rsidR="00F7043C">
        <w:t>stage: IXSCAN this shows that the index is being used</w:t>
      </w:r>
      <w:r w:rsidR="00EA3CFE">
        <w:t>, if it was COLLSCAN</w:t>
      </w:r>
      <w:r w:rsidR="00545440">
        <w:t xml:space="preserve"> that would mean that the index was not being used.</w:t>
      </w:r>
    </w:p>
    <w:p w14:paraId="503838E5" w14:textId="77777777" w:rsidR="00F01987" w:rsidRDefault="00F01987" w:rsidP="002C79E6"/>
    <w:p w14:paraId="42A10979" w14:textId="77777777" w:rsidR="00F01987" w:rsidRDefault="00F01987" w:rsidP="002C79E6"/>
    <w:p w14:paraId="7978E724" w14:textId="77777777" w:rsidR="00F01987" w:rsidRDefault="00F01987" w:rsidP="002C79E6"/>
    <w:p w14:paraId="25FABA64" w14:textId="77777777" w:rsidR="00F01987" w:rsidRDefault="00F01987" w:rsidP="002C79E6"/>
    <w:p w14:paraId="448A6030" w14:textId="6EDFA2A5" w:rsidR="00F01987" w:rsidRDefault="00077F1A" w:rsidP="002C79E6">
      <w:r>
        <w:lastRenderedPageBreak/>
        <w:t>Creation of Compound Index and Example</w:t>
      </w:r>
      <w:r w:rsidR="00D33B0B">
        <w:t xml:space="preserve"> Query:</w:t>
      </w:r>
    </w:p>
    <w:p w14:paraId="14B62218" w14:textId="04D88473" w:rsidR="00D33B0B" w:rsidRDefault="00D33B0B" w:rsidP="002C79E6">
      <w:r w:rsidRPr="00D33B0B">
        <w:rPr>
          <w:noProof/>
        </w:rPr>
        <w:drawing>
          <wp:inline distT="0" distB="0" distL="0" distR="0" wp14:anchorId="015DEBCD" wp14:editId="3D91F2E5">
            <wp:extent cx="5942585" cy="7060758"/>
            <wp:effectExtent l="0" t="0" r="1270" b="6985"/>
            <wp:docPr id="2079440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4016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6005" cy="70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08AB" w14:textId="77777777" w:rsidR="000564E6" w:rsidRDefault="000564E6" w:rsidP="002C79E6"/>
    <w:p w14:paraId="6D73F37C" w14:textId="77777777" w:rsidR="000564E6" w:rsidRDefault="000564E6" w:rsidP="002C79E6"/>
    <w:p w14:paraId="7C2A0010" w14:textId="17873003" w:rsidR="000564E6" w:rsidRDefault="000564E6" w:rsidP="002C79E6">
      <w:r>
        <w:lastRenderedPageBreak/>
        <w:t xml:space="preserve">Confirmation of Usage using </w:t>
      </w:r>
      <w:proofErr w:type="gramStart"/>
      <w:r>
        <w:t>explain(</w:t>
      </w:r>
      <w:proofErr w:type="gramEnd"/>
      <w:r>
        <w:t>)</w:t>
      </w:r>
      <w:r w:rsidR="00FD24D4">
        <w:t>:</w:t>
      </w:r>
    </w:p>
    <w:p w14:paraId="7E917743" w14:textId="0633B063" w:rsidR="00FD24D4" w:rsidRDefault="004B7BC4" w:rsidP="002C79E6">
      <w:r w:rsidRPr="004B7BC4">
        <w:rPr>
          <w:noProof/>
        </w:rPr>
        <w:drawing>
          <wp:inline distT="0" distB="0" distL="0" distR="0" wp14:anchorId="08027314" wp14:editId="61698B31">
            <wp:extent cx="5943416" cy="6368995"/>
            <wp:effectExtent l="0" t="0" r="635" b="0"/>
            <wp:docPr id="129842080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20804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5840" cy="638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075C" w14:textId="2EA1E5C8" w:rsidR="00F55A14" w:rsidRDefault="00F55A14" w:rsidP="002C79E6">
      <w:r>
        <w:t xml:space="preserve">Once again look at </w:t>
      </w:r>
      <w:r w:rsidR="00FA723D">
        <w:t>stage: ‘</w:t>
      </w:r>
      <w:r w:rsidR="00366D25">
        <w:t>IXSCAN’</w:t>
      </w:r>
      <w:r w:rsidR="008C0B2C">
        <w:t xml:space="preserve"> proof of usage</w:t>
      </w:r>
      <w:r w:rsidR="00FA723D">
        <w:t>.</w:t>
      </w:r>
    </w:p>
    <w:p w14:paraId="12827899" w14:textId="77777777" w:rsidR="00B52EBF" w:rsidRDefault="00B52EBF" w:rsidP="002C79E6"/>
    <w:p w14:paraId="276CBDE7" w14:textId="77777777" w:rsidR="00B52EBF" w:rsidRDefault="00B52EBF" w:rsidP="002C79E6"/>
    <w:p w14:paraId="43917FF4" w14:textId="77777777" w:rsidR="00B52EBF" w:rsidRDefault="00B52EBF" w:rsidP="002C79E6"/>
    <w:p w14:paraId="74E1326C" w14:textId="11BE10A7" w:rsidR="0002214D" w:rsidRDefault="0002214D" w:rsidP="002C79E6">
      <w:r>
        <w:lastRenderedPageBreak/>
        <w:t xml:space="preserve">Continued </w:t>
      </w:r>
      <w:r w:rsidR="00B52EBF">
        <w:t>query:</w:t>
      </w:r>
    </w:p>
    <w:p w14:paraId="6E37ED63" w14:textId="2FC3B8BD" w:rsidR="00B52EBF" w:rsidRDefault="00B52EBF" w:rsidP="002C79E6">
      <w:r w:rsidRPr="00B52EBF">
        <w:rPr>
          <w:noProof/>
        </w:rPr>
        <w:drawing>
          <wp:inline distT="0" distB="0" distL="0" distR="0" wp14:anchorId="0292FC56" wp14:editId="5B924FCB">
            <wp:extent cx="5943600" cy="3983604"/>
            <wp:effectExtent l="0" t="0" r="0" b="0"/>
            <wp:docPr id="275474513" name="Picture 1" descr="A computer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74513" name="Picture 1" descr="A computer screen with green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4937" cy="3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9DE4" w14:textId="4C2C0318" w:rsidR="00C438C7" w:rsidRDefault="00C438C7" w:rsidP="002C79E6">
      <w:r w:rsidRPr="00C438C7">
        <w:rPr>
          <w:noProof/>
        </w:rPr>
        <w:drawing>
          <wp:inline distT="0" distB="0" distL="0" distR="0" wp14:anchorId="4F7F830A" wp14:editId="728F7C84">
            <wp:extent cx="5943600" cy="3689405"/>
            <wp:effectExtent l="0" t="0" r="0" b="6350"/>
            <wp:docPr id="1921416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1624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0199" cy="369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602D" w14:textId="4F7F5A29" w:rsidR="00C438C7" w:rsidRDefault="00317D4A" w:rsidP="002C79E6">
      <w:r>
        <w:lastRenderedPageBreak/>
        <w:t xml:space="preserve">Last Screenshot of </w:t>
      </w:r>
      <w:proofErr w:type="gramStart"/>
      <w:r>
        <w:t>explain(</w:t>
      </w:r>
      <w:proofErr w:type="gramEnd"/>
      <w:r>
        <w:t>) Query:</w:t>
      </w:r>
    </w:p>
    <w:p w14:paraId="587AF63F" w14:textId="1CA0F693" w:rsidR="00317D4A" w:rsidRDefault="005C4243" w:rsidP="002C79E6">
      <w:r w:rsidRPr="005C4243">
        <w:rPr>
          <w:noProof/>
        </w:rPr>
        <w:drawing>
          <wp:inline distT="0" distB="0" distL="0" distR="0" wp14:anchorId="66203220" wp14:editId="187E0E4F">
            <wp:extent cx="5943431" cy="5494351"/>
            <wp:effectExtent l="0" t="0" r="635" b="0"/>
            <wp:docPr id="13309824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82487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4142" cy="550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0C53" w14:textId="77777777" w:rsidR="00FD06E7" w:rsidRDefault="00FD06E7" w:rsidP="002C79E6"/>
    <w:p w14:paraId="7BFC26EA" w14:textId="77777777" w:rsidR="00FD06E7" w:rsidRDefault="00FD06E7" w:rsidP="002C79E6"/>
    <w:p w14:paraId="7918EC5C" w14:textId="77777777" w:rsidR="00FD06E7" w:rsidRDefault="00FD06E7" w:rsidP="002C79E6"/>
    <w:p w14:paraId="7D7D31B1" w14:textId="77777777" w:rsidR="00FD06E7" w:rsidRDefault="00FD06E7" w:rsidP="002C79E6"/>
    <w:p w14:paraId="59E0ED4C" w14:textId="77777777" w:rsidR="00FD06E7" w:rsidRDefault="00FD06E7" w:rsidP="002C79E6"/>
    <w:p w14:paraId="7FB86981" w14:textId="77777777" w:rsidR="00FD06E7" w:rsidRDefault="00FD06E7" w:rsidP="002C79E6"/>
    <w:p w14:paraId="4BBBE3B0" w14:textId="77777777" w:rsidR="00FD06E7" w:rsidRDefault="00FD06E7" w:rsidP="002C79E6"/>
    <w:p w14:paraId="7E4C3578" w14:textId="53AEBAC6" w:rsidR="00FD06E7" w:rsidRDefault="008875E4" w:rsidP="002C79E6">
      <w:pPr>
        <w:rPr>
          <w:b/>
          <w:bCs/>
        </w:rPr>
      </w:pPr>
      <w:r>
        <w:rPr>
          <w:b/>
          <w:bCs/>
        </w:rPr>
        <w:lastRenderedPageBreak/>
        <w:t>Part II:</w:t>
      </w:r>
      <w:r w:rsidR="005500B7">
        <w:rPr>
          <w:b/>
          <w:bCs/>
        </w:rPr>
        <w:t xml:space="preserve"> User Authentication</w:t>
      </w:r>
    </w:p>
    <w:p w14:paraId="717DB607" w14:textId="79A25D46" w:rsidR="008875E4" w:rsidRDefault="0006163E" w:rsidP="002C79E6">
      <w:r>
        <w:t>Creation of New Use</w:t>
      </w:r>
      <w:r w:rsidR="00666D44">
        <w:t>r and Authentication:</w:t>
      </w:r>
    </w:p>
    <w:p w14:paraId="3256BB7A" w14:textId="6ABA7854" w:rsidR="00666D44" w:rsidRDefault="00666D44" w:rsidP="002C79E6">
      <w:r w:rsidRPr="00666D44">
        <w:rPr>
          <w:noProof/>
        </w:rPr>
        <w:drawing>
          <wp:inline distT="0" distB="0" distL="0" distR="0" wp14:anchorId="0EA7262E" wp14:editId="6BE66530">
            <wp:extent cx="5943361" cy="7386762"/>
            <wp:effectExtent l="0" t="0" r="635" b="5080"/>
            <wp:docPr id="16808745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74596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0087" cy="740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F775" w14:textId="33C4BE92" w:rsidR="00666D44" w:rsidRDefault="009128FF" w:rsidP="002C79E6">
      <w:r>
        <w:lastRenderedPageBreak/>
        <w:t>Login</w:t>
      </w:r>
      <w:r w:rsidR="00D35568">
        <w:t xml:space="preserve"> </w:t>
      </w:r>
      <w:r w:rsidR="00B35A33">
        <w:t>Process</w:t>
      </w:r>
      <w:r w:rsidR="006E17F0">
        <w:t>:</w:t>
      </w:r>
    </w:p>
    <w:p w14:paraId="4F76FE0C" w14:textId="12D97C6F" w:rsidR="00B35A33" w:rsidRDefault="00B35A33" w:rsidP="002C79E6">
      <w:r w:rsidRPr="00B35A33">
        <w:rPr>
          <w:noProof/>
        </w:rPr>
        <w:drawing>
          <wp:inline distT="0" distB="0" distL="0" distR="0" wp14:anchorId="3C877043" wp14:editId="592FEB80">
            <wp:extent cx="5943600" cy="7498080"/>
            <wp:effectExtent l="0" t="0" r="0" b="7620"/>
            <wp:docPr id="19111324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32450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7182" cy="751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32AC" w14:textId="77777777" w:rsidR="00B35A33" w:rsidRDefault="00B35A33" w:rsidP="002C79E6"/>
    <w:p w14:paraId="73A33933" w14:textId="2821CD11" w:rsidR="00B35A33" w:rsidRPr="0006163E" w:rsidRDefault="006E17F0" w:rsidP="002C79E6">
      <w:r>
        <w:lastRenderedPageBreak/>
        <w:t>Access to MongoDB and Database List:</w:t>
      </w:r>
    </w:p>
    <w:p w14:paraId="70DFD55C" w14:textId="359A343F" w:rsidR="67AE9998" w:rsidRDefault="00FD52B5" w:rsidP="0011697E">
      <w:pPr>
        <w:rPr>
          <w:rFonts w:eastAsia="Calibri" w:cstheme="minorHAnsi"/>
          <w:i/>
          <w:iCs/>
          <w:noProof/>
          <w:color w:val="000000" w:themeColor="text2"/>
          <w:szCs w:val="22"/>
        </w:rPr>
      </w:pPr>
      <w:r w:rsidRPr="00FD52B5">
        <w:rPr>
          <w:rFonts w:eastAsia="Calibri" w:cstheme="minorHAnsi"/>
          <w:i/>
          <w:iCs/>
          <w:noProof/>
          <w:color w:val="000000" w:themeColor="text2"/>
          <w:szCs w:val="22"/>
        </w:rPr>
        <w:drawing>
          <wp:inline distT="0" distB="0" distL="0" distR="0" wp14:anchorId="77D336D1" wp14:editId="1DCD5B18">
            <wp:extent cx="5943569" cy="7792278"/>
            <wp:effectExtent l="0" t="0" r="635" b="0"/>
            <wp:docPr id="802168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6844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6690" cy="780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1ED5" w14:textId="14557E4A" w:rsidR="00144A78" w:rsidRDefault="007230CF" w:rsidP="0011697E">
      <w:pPr>
        <w:rPr>
          <w:rFonts w:eastAsia="Calibri" w:cstheme="minorHAnsi"/>
          <w:noProof/>
          <w:color w:val="000000" w:themeColor="text2"/>
          <w:szCs w:val="22"/>
        </w:rPr>
      </w:pPr>
      <w:r>
        <w:rPr>
          <w:rFonts w:eastAsia="Calibri" w:cstheme="minorHAnsi"/>
          <w:noProof/>
          <w:color w:val="000000" w:themeColor="text2"/>
          <w:szCs w:val="22"/>
        </w:rPr>
        <w:lastRenderedPageBreak/>
        <w:t>Connection Status:</w:t>
      </w:r>
    </w:p>
    <w:p w14:paraId="13ACD668" w14:textId="1FDCFD6F" w:rsidR="007230CF" w:rsidRDefault="00AA08E3" w:rsidP="0011697E">
      <w:pPr>
        <w:rPr>
          <w:rFonts w:eastAsia="Calibri" w:cstheme="minorHAnsi"/>
          <w:noProof/>
          <w:color w:val="000000" w:themeColor="text2"/>
          <w:szCs w:val="22"/>
        </w:rPr>
      </w:pPr>
      <w:r w:rsidRPr="00AA08E3">
        <w:rPr>
          <w:rFonts w:eastAsia="Calibri" w:cstheme="minorHAnsi"/>
          <w:noProof/>
          <w:color w:val="000000" w:themeColor="text2"/>
          <w:szCs w:val="22"/>
        </w:rPr>
        <w:drawing>
          <wp:inline distT="0" distB="0" distL="0" distR="0" wp14:anchorId="7BF3605D" wp14:editId="594D7959">
            <wp:extent cx="5943552" cy="7871791"/>
            <wp:effectExtent l="0" t="0" r="635" b="0"/>
            <wp:docPr id="55682929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29295" name="Picture 1" descr="A computer screen shot of a black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6707" cy="788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97B5" w14:textId="218BEF6A" w:rsidR="00FD582F" w:rsidRPr="00144A78" w:rsidRDefault="00FD582F" w:rsidP="0011697E">
      <w:pPr>
        <w:rPr>
          <w:rFonts w:eastAsia="Calibri" w:cstheme="minorHAnsi"/>
          <w:noProof/>
          <w:color w:val="000000" w:themeColor="text2"/>
          <w:szCs w:val="22"/>
        </w:rPr>
      </w:pPr>
      <w:r w:rsidRPr="00FD582F">
        <w:rPr>
          <w:rFonts w:eastAsia="Calibri" w:cstheme="minorHAnsi"/>
          <w:noProof/>
          <w:color w:val="000000" w:themeColor="text2"/>
          <w:szCs w:val="22"/>
        </w:rPr>
        <w:lastRenderedPageBreak/>
        <w:drawing>
          <wp:inline distT="0" distB="0" distL="0" distR="0" wp14:anchorId="106C77E6" wp14:editId="5B7C0735">
            <wp:extent cx="5943055" cy="5311471"/>
            <wp:effectExtent l="0" t="0" r="635" b="3810"/>
            <wp:docPr id="6062524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52441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4398" cy="532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E1FE" w14:textId="77777777" w:rsidR="00144A78" w:rsidRPr="00B863FB" w:rsidRDefault="00144A78" w:rsidP="0011697E">
      <w:pPr>
        <w:rPr>
          <w:rFonts w:eastAsia="Calibri" w:cstheme="minorHAnsi"/>
          <w:i/>
          <w:iCs/>
          <w:noProof/>
          <w:color w:val="000000" w:themeColor="text2"/>
          <w:szCs w:val="22"/>
        </w:rPr>
      </w:pPr>
    </w:p>
    <w:sectPr w:rsidR="00144A78" w:rsidRPr="00B863FB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893D2" w14:textId="77777777" w:rsidR="00C93250" w:rsidRDefault="00C93250">
      <w:pPr>
        <w:spacing w:line="240" w:lineRule="auto"/>
      </w:pPr>
      <w:r>
        <w:separator/>
      </w:r>
    </w:p>
    <w:p w14:paraId="377BBA41" w14:textId="77777777" w:rsidR="00C93250" w:rsidRDefault="00C93250"/>
  </w:endnote>
  <w:endnote w:type="continuationSeparator" w:id="0">
    <w:p w14:paraId="78657924" w14:textId="77777777" w:rsidR="00C93250" w:rsidRDefault="00C93250">
      <w:pPr>
        <w:spacing w:line="240" w:lineRule="auto"/>
      </w:pPr>
      <w:r>
        <w:continuationSeparator/>
      </w:r>
    </w:p>
    <w:p w14:paraId="67E55449" w14:textId="77777777" w:rsidR="00C93250" w:rsidRDefault="00C932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5C037" w14:textId="77777777" w:rsidR="00C93250" w:rsidRDefault="00C93250">
      <w:pPr>
        <w:spacing w:line="240" w:lineRule="auto"/>
      </w:pPr>
      <w:r>
        <w:separator/>
      </w:r>
    </w:p>
    <w:p w14:paraId="5B8BF351" w14:textId="77777777" w:rsidR="00C93250" w:rsidRDefault="00C93250"/>
  </w:footnote>
  <w:footnote w:type="continuationSeparator" w:id="0">
    <w:p w14:paraId="2B9C985F" w14:textId="77777777" w:rsidR="00C93250" w:rsidRDefault="00C93250">
      <w:pPr>
        <w:spacing w:line="240" w:lineRule="auto"/>
      </w:pPr>
      <w:r>
        <w:continuationSeparator/>
      </w:r>
    </w:p>
    <w:p w14:paraId="318E50E6" w14:textId="77777777" w:rsidR="00C93250" w:rsidRDefault="00C9325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97E"/>
    <w:rsid w:val="0002214D"/>
    <w:rsid w:val="00023AFE"/>
    <w:rsid w:val="000564E6"/>
    <w:rsid w:val="0006163E"/>
    <w:rsid w:val="00077F1A"/>
    <w:rsid w:val="000A3D9B"/>
    <w:rsid w:val="000D4642"/>
    <w:rsid w:val="000D539D"/>
    <w:rsid w:val="000E742C"/>
    <w:rsid w:val="00116273"/>
    <w:rsid w:val="0011697E"/>
    <w:rsid w:val="00144A78"/>
    <w:rsid w:val="00176D57"/>
    <w:rsid w:val="00196889"/>
    <w:rsid w:val="002167C3"/>
    <w:rsid w:val="00283B5C"/>
    <w:rsid w:val="002C79E6"/>
    <w:rsid w:val="002F3217"/>
    <w:rsid w:val="002F3AE9"/>
    <w:rsid w:val="00317D4A"/>
    <w:rsid w:val="00352491"/>
    <w:rsid w:val="00366D25"/>
    <w:rsid w:val="003804CC"/>
    <w:rsid w:val="0038129E"/>
    <w:rsid w:val="00385835"/>
    <w:rsid w:val="003B66E4"/>
    <w:rsid w:val="003C03D6"/>
    <w:rsid w:val="004B7BC4"/>
    <w:rsid w:val="00545440"/>
    <w:rsid w:val="005500B7"/>
    <w:rsid w:val="005C199E"/>
    <w:rsid w:val="005C4243"/>
    <w:rsid w:val="006131EF"/>
    <w:rsid w:val="00664C1A"/>
    <w:rsid w:val="00666D44"/>
    <w:rsid w:val="006E17F0"/>
    <w:rsid w:val="007230CF"/>
    <w:rsid w:val="0087407D"/>
    <w:rsid w:val="008875E4"/>
    <w:rsid w:val="008C0B2C"/>
    <w:rsid w:val="009128FF"/>
    <w:rsid w:val="00A417C1"/>
    <w:rsid w:val="00A527BB"/>
    <w:rsid w:val="00A97D52"/>
    <w:rsid w:val="00AA08E3"/>
    <w:rsid w:val="00B07991"/>
    <w:rsid w:val="00B178DD"/>
    <w:rsid w:val="00B31E5B"/>
    <w:rsid w:val="00B35A33"/>
    <w:rsid w:val="00B52EBF"/>
    <w:rsid w:val="00B863FB"/>
    <w:rsid w:val="00B86440"/>
    <w:rsid w:val="00B95FFB"/>
    <w:rsid w:val="00BB2D6F"/>
    <w:rsid w:val="00C00F8F"/>
    <w:rsid w:val="00C03068"/>
    <w:rsid w:val="00C438C7"/>
    <w:rsid w:val="00C93250"/>
    <w:rsid w:val="00D33B0B"/>
    <w:rsid w:val="00D35568"/>
    <w:rsid w:val="00D620FD"/>
    <w:rsid w:val="00D91044"/>
    <w:rsid w:val="00E67454"/>
    <w:rsid w:val="00E96F96"/>
    <w:rsid w:val="00EA3CFE"/>
    <w:rsid w:val="00EF55C5"/>
    <w:rsid w:val="00F01987"/>
    <w:rsid w:val="00F50264"/>
    <w:rsid w:val="00F55A14"/>
    <w:rsid w:val="00F6242A"/>
    <w:rsid w:val="00F7043C"/>
    <w:rsid w:val="00FA723D"/>
    <w:rsid w:val="00FB3A07"/>
    <w:rsid w:val="00FD0666"/>
    <w:rsid w:val="00FD06E7"/>
    <w:rsid w:val="00FD24D4"/>
    <w:rsid w:val="00FD52B5"/>
    <w:rsid w:val="00FD582F"/>
    <w:rsid w:val="00FE160D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8902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ant\AppData\Roaming\Microsoft\Templates\Student%20APA%20Style%20paper%207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82B7E21ED8C4C1F8F7FA5A0A543B2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02CBF8-5C90-47C0-A9CF-2AA692A8C005}"/>
      </w:docPartPr>
      <w:docPartBody>
        <w:p w:rsidR="009A77E5" w:rsidRDefault="00000000">
          <w:pPr>
            <w:pStyle w:val="F82B7E21ED8C4C1F8F7FA5A0A543B237"/>
          </w:pPr>
          <w:r w:rsidRPr="3236C9DF">
            <w:t>Course Number</w:t>
          </w:r>
          <w:r>
            <w:t>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521"/>
    <w:rsid w:val="00050521"/>
    <w:rsid w:val="00057B96"/>
    <w:rsid w:val="00196889"/>
    <w:rsid w:val="00352491"/>
    <w:rsid w:val="00385835"/>
    <w:rsid w:val="008B2AE6"/>
    <w:rsid w:val="009A77E5"/>
    <w:rsid w:val="009E5CBE"/>
    <w:rsid w:val="00E96F96"/>
    <w:rsid w:val="00EE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unhideWhenUsed/>
    <w:qFormat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82B7E21ED8C4C1F8F7FA5A0A543B237">
    <w:name w:val="F82B7E21ED8C4C1F8F7FA5A0A543B237"/>
  </w:style>
  <w:style w:type="character" w:customStyle="1" w:styleId="Heading4Char">
    <w:name w:val="Heading 4 Char"/>
    <w:basedOn w:val="DefaultParagraphFont"/>
    <w:link w:val="Heading4"/>
    <w:uiPriority w:val="3"/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3"/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0</TotalTime>
  <Pages>13</Pages>
  <Words>122</Words>
  <Characters>704</Characters>
  <Application>Microsoft Office Word</Application>
  <DocSecurity>0</DocSecurity>
  <Lines>72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2025-09-06T16:20:00Z</dcterms:created>
  <dcterms:modified xsi:type="dcterms:W3CDTF">2025-10-03T00:05:00Z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