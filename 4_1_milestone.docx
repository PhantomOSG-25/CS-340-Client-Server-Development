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314D1" w14:textId="5488A854" w:rsidR="002C79E6" w:rsidRDefault="002C79E6" w:rsidP="00CA3785">
      <w:pPr>
        <w:ind w:firstLine="0"/>
      </w:pPr>
    </w:p>
    <w:p w14:paraId="08C27A8F" w14:textId="77777777" w:rsidR="002C79E6" w:rsidRDefault="002C79E6" w:rsidP="002C79E6"/>
    <w:p w14:paraId="27E47141" w14:textId="77777777" w:rsidR="002C79E6" w:rsidRDefault="002C79E6" w:rsidP="002C79E6"/>
    <w:p w14:paraId="01D99206" w14:textId="77777777" w:rsidR="002C79E6" w:rsidRDefault="002C79E6" w:rsidP="002C79E6"/>
    <w:p w14:paraId="12C3A7A1" w14:textId="77777777" w:rsidR="002C79E6" w:rsidRDefault="002C79E6" w:rsidP="002C79E6"/>
    <w:p w14:paraId="382F16FD" w14:textId="1E98603A" w:rsidR="201D26C8" w:rsidRDefault="00CA3785" w:rsidP="00CA3785">
      <w:pPr>
        <w:pStyle w:val="Title"/>
      </w:pPr>
      <w:r>
        <w:t>4-1 Milestone: Create and Read in Python</w:t>
      </w:r>
    </w:p>
    <w:p w14:paraId="0191C101" w14:textId="7C54E85A" w:rsidR="00A417C1" w:rsidRDefault="00CA3785" w:rsidP="002C79E6">
      <w:pPr>
        <w:pStyle w:val="Subtitle"/>
      </w:pPr>
      <w:r>
        <w:t>Michael</w:t>
      </w:r>
      <w:r w:rsidR="002C79E6" w:rsidRPr="002C79E6">
        <w:t xml:space="preserve"> </w:t>
      </w:r>
      <w:r>
        <w:t>Wood</w:t>
      </w:r>
    </w:p>
    <w:p w14:paraId="4FA5F5B7" w14:textId="3F1774A2" w:rsidR="002C79E6" w:rsidRDefault="00CA3785" w:rsidP="002C79E6">
      <w:pPr>
        <w:pStyle w:val="Subtitle"/>
      </w:pPr>
      <w:r>
        <w:t>SNHU</w:t>
      </w:r>
    </w:p>
    <w:p w14:paraId="2CD049B8" w14:textId="3B51713B" w:rsidR="002C79E6" w:rsidRDefault="00000000" w:rsidP="002C79E6">
      <w:pPr>
        <w:pStyle w:val="Subtitle"/>
      </w:pPr>
      <w:sdt>
        <w:sdtPr>
          <w:id w:val="-568883333"/>
          <w:placeholder>
            <w:docPart w:val="13DA7CCD5A824731B257568508EF8F5E"/>
          </w:placeholder>
          <w:temporary/>
          <w:showingPlcHdr/>
          <w15:appearance w15:val="hidden"/>
        </w:sdtPr>
        <w:sdtContent>
          <w:r w:rsidR="002C79E6" w:rsidRPr="3236C9DF">
            <w:t>Course Number</w:t>
          </w:r>
          <w:r w:rsidR="002C79E6">
            <w:t>:</w:t>
          </w:r>
        </w:sdtContent>
      </w:sdt>
      <w:r w:rsidR="002C79E6">
        <w:t xml:space="preserve"> </w:t>
      </w:r>
      <w:r w:rsidR="00CA3785">
        <w:t>CS-340 Client/Server Development</w:t>
      </w:r>
    </w:p>
    <w:p w14:paraId="4DA8EDC9" w14:textId="4ECB605C" w:rsidR="002C79E6" w:rsidRDefault="00CA3785" w:rsidP="002C79E6">
      <w:pPr>
        <w:pStyle w:val="Subtitle"/>
      </w:pPr>
      <w:r>
        <w:t>Instructor: Hari Paruchuri</w:t>
      </w:r>
    </w:p>
    <w:p w14:paraId="64B71EF8" w14:textId="1FB9D2C7" w:rsidR="201D26C8" w:rsidRDefault="00CA3785" w:rsidP="002C79E6">
      <w:pPr>
        <w:pStyle w:val="Subtitle"/>
      </w:pPr>
      <w:r>
        <w:t>Date Due: 09/28/2025</w:t>
      </w:r>
    </w:p>
    <w:p w14:paraId="602BFFF6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1307617A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1D334862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536CA0E1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0964CA4F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7AB1E1C2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152EBE00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3D3BB67B" w14:textId="77777777" w:rsidR="000D4642" w:rsidRDefault="000D4642">
      <w:pPr>
        <w:rPr>
          <w:rFonts w:ascii="Calibri" w:eastAsia="Calibri" w:hAnsi="Calibri" w:cs="Calibri"/>
          <w:szCs w:val="22"/>
        </w:rPr>
      </w:pPr>
      <w:r>
        <w:rPr>
          <w:rFonts w:ascii="Calibri" w:eastAsia="Calibri" w:hAnsi="Calibri" w:cs="Calibri"/>
          <w:szCs w:val="22"/>
        </w:rPr>
        <w:br w:type="page"/>
      </w:r>
    </w:p>
    <w:p w14:paraId="36D4542B" w14:textId="575BE3FB" w:rsidR="00A417C1" w:rsidRPr="00B863FB" w:rsidRDefault="00AE7A2E" w:rsidP="00B863FB">
      <w:pPr>
        <w:pStyle w:val="SectionTitle"/>
      </w:pPr>
      <w:r w:rsidRPr="00AE7A2E">
        <w:lastRenderedPageBreak/>
        <w:t>4-1 Milestone: Create and Read in Python</w:t>
      </w:r>
    </w:p>
    <w:p w14:paraId="0EA45B63" w14:textId="5D1B739A" w:rsidR="67AE9998" w:rsidRDefault="00D63BAA" w:rsidP="001F31EB">
      <w:pPr>
        <w:ind w:firstLine="0"/>
      </w:pPr>
      <w:r>
        <w:t>Use of Prompt</w:t>
      </w:r>
      <w:r w:rsidR="00205ABA">
        <w:t xml:space="preserve"> showing database ‘aac’ and collection ‘animals’</w:t>
      </w:r>
      <w:r w:rsidR="00276F0D">
        <w:t xml:space="preserve"> were created:</w:t>
      </w:r>
    </w:p>
    <w:p w14:paraId="2A39C1C4" w14:textId="2A23511F" w:rsidR="005E634D" w:rsidRDefault="005E634D" w:rsidP="001F31EB">
      <w:pPr>
        <w:ind w:firstLine="0"/>
      </w:pPr>
      <w:r w:rsidRPr="005E634D">
        <w:rPr>
          <w:noProof/>
        </w:rPr>
        <w:drawing>
          <wp:inline distT="0" distB="0" distL="0" distR="0" wp14:anchorId="27EBD121" wp14:editId="0BE91DF2">
            <wp:extent cx="5939155" cy="3204376"/>
            <wp:effectExtent l="0" t="0" r="4445" b="0"/>
            <wp:docPr id="102805270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52700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7924" cy="323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10444" w14:textId="1EB1B25E" w:rsidR="00B84F84" w:rsidRDefault="00E9592C" w:rsidP="001F31EB">
      <w:pPr>
        <w:ind w:firstLine="0"/>
        <w:rPr>
          <w:noProof/>
        </w:rPr>
      </w:pPr>
      <w:r>
        <w:t>Here are the screenshots</w:t>
      </w:r>
      <w:r w:rsidR="00BD7F81">
        <w:t xml:space="preserve"> for Step 3:</w:t>
      </w:r>
      <w:r w:rsidR="00BD7F81" w:rsidRPr="00BD7F81">
        <w:rPr>
          <w:noProof/>
        </w:rPr>
        <w:t xml:space="preserve"> </w:t>
      </w:r>
      <w:r w:rsidR="00BD7F81" w:rsidRPr="00BD7F81">
        <w:drawing>
          <wp:inline distT="0" distB="0" distL="0" distR="0" wp14:anchorId="1426D1F9" wp14:editId="0412C1C6">
            <wp:extent cx="5942945" cy="3745065"/>
            <wp:effectExtent l="0" t="0" r="1270" b="8255"/>
            <wp:docPr id="201765142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51426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0420" cy="375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368A" w:rsidRPr="00C9368A">
        <w:rPr>
          <w:noProof/>
        </w:rPr>
        <w:lastRenderedPageBreak/>
        <w:drawing>
          <wp:inline distT="0" distB="0" distL="0" distR="0" wp14:anchorId="69F9AD21" wp14:editId="70D164FD">
            <wp:extent cx="5943309" cy="3935896"/>
            <wp:effectExtent l="0" t="0" r="635" b="7620"/>
            <wp:docPr id="3030023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0237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7058" cy="394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658C" w:rsidRPr="00DF658C">
        <w:rPr>
          <w:noProof/>
        </w:rPr>
        <w:drawing>
          <wp:inline distT="0" distB="0" distL="0" distR="0" wp14:anchorId="696E7F4B" wp14:editId="339EF5A9">
            <wp:extent cx="5943505" cy="4055166"/>
            <wp:effectExtent l="0" t="0" r="635" b="2540"/>
            <wp:docPr id="10187253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2535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7644" cy="406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2E57" w:rsidRPr="00C12E57">
        <w:rPr>
          <w:noProof/>
        </w:rPr>
        <w:lastRenderedPageBreak/>
        <w:drawing>
          <wp:inline distT="0" distB="0" distL="0" distR="0" wp14:anchorId="6A421512" wp14:editId="60CBBCD3">
            <wp:extent cx="5943600" cy="4134678"/>
            <wp:effectExtent l="0" t="0" r="0" b="0"/>
            <wp:docPr id="14180492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4926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0565" cy="413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05BA" w:rsidRPr="003005BA">
        <w:rPr>
          <w:noProof/>
        </w:rPr>
        <w:drawing>
          <wp:inline distT="0" distB="0" distL="0" distR="0" wp14:anchorId="5E8B9D1F" wp14:editId="24E5CC03">
            <wp:extent cx="5943600" cy="3824577"/>
            <wp:effectExtent l="0" t="0" r="0" b="5080"/>
            <wp:docPr id="36535598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55986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4528" cy="383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4249" w:rsidRPr="00D54249">
        <w:rPr>
          <w:noProof/>
        </w:rPr>
        <w:lastRenderedPageBreak/>
        <w:drawing>
          <wp:inline distT="0" distB="0" distL="0" distR="0" wp14:anchorId="221474D3" wp14:editId="55940FF3">
            <wp:extent cx="5943600" cy="3816626"/>
            <wp:effectExtent l="0" t="0" r="0" b="0"/>
            <wp:docPr id="15865546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5468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7294" cy="38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905AF" w14:textId="7D23A4A0" w:rsidR="00D54249" w:rsidRPr="00AE7A2E" w:rsidRDefault="00D54249" w:rsidP="001F31EB">
      <w:pPr>
        <w:ind w:firstLine="0"/>
      </w:pPr>
      <w:r>
        <w:rPr>
          <w:noProof/>
        </w:rPr>
        <w:t>As you can see</w:t>
      </w:r>
      <w:r w:rsidR="00683509">
        <w:rPr>
          <w:noProof/>
        </w:rPr>
        <w:t xml:space="preserve"> the test followed the query parameters as designed and only returned</w:t>
      </w:r>
      <w:r w:rsidR="002D6FD6">
        <w:rPr>
          <w:noProof/>
        </w:rPr>
        <w:t xml:space="preserve"> results for breed.</w:t>
      </w:r>
    </w:p>
    <w:sectPr w:rsidR="00D54249" w:rsidRPr="00AE7A2E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B8C22" w14:textId="77777777" w:rsidR="00082DCD" w:rsidRDefault="00082DCD">
      <w:pPr>
        <w:spacing w:line="240" w:lineRule="auto"/>
      </w:pPr>
      <w:r>
        <w:separator/>
      </w:r>
    </w:p>
    <w:p w14:paraId="139BBE02" w14:textId="77777777" w:rsidR="00082DCD" w:rsidRDefault="00082DCD"/>
  </w:endnote>
  <w:endnote w:type="continuationSeparator" w:id="0">
    <w:p w14:paraId="028945F8" w14:textId="77777777" w:rsidR="00082DCD" w:rsidRDefault="00082DCD">
      <w:pPr>
        <w:spacing w:line="240" w:lineRule="auto"/>
      </w:pPr>
      <w:r>
        <w:continuationSeparator/>
      </w:r>
    </w:p>
    <w:p w14:paraId="674DDEC2" w14:textId="77777777" w:rsidR="00082DCD" w:rsidRDefault="00082DC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A8543" w14:textId="77777777" w:rsidR="002F3AE9" w:rsidRDefault="002F3A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F0F2D" w14:textId="77777777" w:rsidR="0D6E5604" w:rsidRPr="002F3AE9" w:rsidRDefault="0D6E5604" w:rsidP="002F3A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04BB3" w14:textId="77777777" w:rsidR="3E192C66" w:rsidRPr="002F3AE9" w:rsidRDefault="3E192C66" w:rsidP="002F3A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4C801" w14:textId="77777777" w:rsidR="00082DCD" w:rsidRDefault="00082DCD">
      <w:pPr>
        <w:spacing w:line="240" w:lineRule="auto"/>
      </w:pPr>
      <w:r>
        <w:separator/>
      </w:r>
    </w:p>
    <w:p w14:paraId="2FD99818" w14:textId="77777777" w:rsidR="00082DCD" w:rsidRDefault="00082DCD"/>
  </w:footnote>
  <w:footnote w:type="continuationSeparator" w:id="0">
    <w:p w14:paraId="7E911335" w14:textId="77777777" w:rsidR="00082DCD" w:rsidRDefault="00082DCD">
      <w:pPr>
        <w:spacing w:line="240" w:lineRule="auto"/>
      </w:pPr>
      <w:r>
        <w:continuationSeparator/>
      </w:r>
    </w:p>
    <w:p w14:paraId="1E9AC906" w14:textId="77777777" w:rsidR="00082DCD" w:rsidRDefault="00082DC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37FE7" w14:textId="77777777" w:rsidR="002F3AE9" w:rsidRDefault="002F3A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D897A" w14:textId="77777777" w:rsidR="0D6E5604" w:rsidRPr="002F3AE9" w:rsidRDefault="0D6E5604" w:rsidP="002F3A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D9045" w14:textId="77777777" w:rsidR="3E192C66" w:rsidRPr="002F3AE9" w:rsidRDefault="3E192C66" w:rsidP="002F3A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785"/>
    <w:rsid w:val="00023AFE"/>
    <w:rsid w:val="00082DCD"/>
    <w:rsid w:val="000A3D9B"/>
    <w:rsid w:val="000D4642"/>
    <w:rsid w:val="000D539D"/>
    <w:rsid w:val="00116273"/>
    <w:rsid w:val="001F31EB"/>
    <w:rsid w:val="00205ABA"/>
    <w:rsid w:val="00276F0D"/>
    <w:rsid w:val="002C79E6"/>
    <w:rsid w:val="002D6FD6"/>
    <w:rsid w:val="002F3AE9"/>
    <w:rsid w:val="003005BA"/>
    <w:rsid w:val="003804CC"/>
    <w:rsid w:val="005C199E"/>
    <w:rsid w:val="005E634D"/>
    <w:rsid w:val="00653EC2"/>
    <w:rsid w:val="00664C1A"/>
    <w:rsid w:val="00677B19"/>
    <w:rsid w:val="00683509"/>
    <w:rsid w:val="00683DFF"/>
    <w:rsid w:val="0087407D"/>
    <w:rsid w:val="00992EAF"/>
    <w:rsid w:val="00A417C1"/>
    <w:rsid w:val="00AE7A2E"/>
    <w:rsid w:val="00B84F84"/>
    <w:rsid w:val="00B863FB"/>
    <w:rsid w:val="00B86440"/>
    <w:rsid w:val="00BB2D6F"/>
    <w:rsid w:val="00BD0B32"/>
    <w:rsid w:val="00BD7F81"/>
    <w:rsid w:val="00C00F8F"/>
    <w:rsid w:val="00C03068"/>
    <w:rsid w:val="00C12E57"/>
    <w:rsid w:val="00C9368A"/>
    <w:rsid w:val="00CA3785"/>
    <w:rsid w:val="00D54249"/>
    <w:rsid w:val="00D620FD"/>
    <w:rsid w:val="00D63BAA"/>
    <w:rsid w:val="00D91044"/>
    <w:rsid w:val="00DF658C"/>
    <w:rsid w:val="00E21C81"/>
    <w:rsid w:val="00E67454"/>
    <w:rsid w:val="00E9592C"/>
    <w:rsid w:val="00ED6608"/>
    <w:rsid w:val="00EF55C5"/>
    <w:rsid w:val="00F6242A"/>
    <w:rsid w:val="00FD0666"/>
    <w:rsid w:val="00FE623A"/>
    <w:rsid w:val="00FF55EC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1A64D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glossaryDocument" Target="glossary/document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hant\AppData\Roaming\Microsoft\Templates\Student%20APA%20Style%20paper%207th%20editio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3DA7CCD5A824731B257568508EF8F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FF7E01-4CE1-48F5-89CD-B6F4735F0696}"/>
      </w:docPartPr>
      <w:docPartBody>
        <w:p w:rsidR="005C0E30" w:rsidRDefault="005C0E30">
          <w:pPr>
            <w:pStyle w:val="13DA7CCD5A824731B257568508EF8F5E"/>
          </w:pPr>
          <w:r w:rsidRPr="3236C9DF">
            <w:t>Course Number</w:t>
          </w:r>
          <w:r>
            <w:t>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E30"/>
    <w:rsid w:val="000F3D2B"/>
    <w:rsid w:val="00190E40"/>
    <w:rsid w:val="005C0E30"/>
    <w:rsid w:val="00653EC2"/>
    <w:rsid w:val="00683DFF"/>
    <w:rsid w:val="00992EAF"/>
    <w:rsid w:val="00BD0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3"/>
    <w:unhideWhenUsed/>
    <w:qFormat/>
    <w:pPr>
      <w:keepNext/>
      <w:keepLines/>
      <w:spacing w:after="0" w:line="480" w:lineRule="auto"/>
      <w:ind w:firstLine="72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  <w:kern w:val="0"/>
      <w:sz w:val="22"/>
      <w:lang w:eastAsia="ja-JP"/>
      <w14:ligatures w14:val="none"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pPr>
      <w:keepNext/>
      <w:keepLines/>
      <w:spacing w:after="0" w:line="480" w:lineRule="auto"/>
      <w:ind w:firstLine="720"/>
      <w:outlineLvl w:val="4"/>
    </w:pPr>
    <w:rPr>
      <w:rFonts w:asciiTheme="majorHAnsi" w:eastAsiaTheme="majorEastAsia" w:hAnsiTheme="majorHAnsi" w:cstheme="majorBidi"/>
      <w:b/>
      <w:i/>
      <w:iCs/>
      <w:color w:val="000000" w:themeColor="text1"/>
      <w:kern w:val="0"/>
      <w:sz w:val="22"/>
      <w:lang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3DA7CCD5A824731B257568508EF8F5E">
    <w:name w:val="13DA7CCD5A824731B257568508EF8F5E"/>
  </w:style>
  <w:style w:type="character" w:customStyle="1" w:styleId="Heading4Char">
    <w:name w:val="Heading 4 Char"/>
    <w:basedOn w:val="DefaultParagraphFont"/>
    <w:link w:val="Heading4"/>
    <w:uiPriority w:val="3"/>
    <w:rPr>
      <w:rFonts w:asciiTheme="majorHAnsi" w:eastAsiaTheme="majorEastAsia" w:hAnsiTheme="majorHAnsi" w:cstheme="majorBidi"/>
      <w:b/>
      <w:bCs/>
      <w:iCs/>
      <w:color w:val="000000" w:themeColor="text1"/>
      <w:kern w:val="0"/>
      <w:sz w:val="22"/>
      <w:lang w:eastAsia="ja-JP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3"/>
    <w:rPr>
      <w:rFonts w:asciiTheme="majorHAnsi" w:eastAsiaTheme="majorEastAsia" w:hAnsiTheme="majorHAnsi" w:cstheme="majorBidi"/>
      <w:b/>
      <w:i/>
      <w:iCs/>
      <w:color w:val="000000" w:themeColor="text1"/>
      <w:kern w:val="0"/>
      <w:sz w:val="22"/>
      <w:lang w:eastAsia="ja-JP"/>
      <w14:ligatures w14:val="none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EC758F74-CB61-4D5F-B003-A3FA896AF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0</TotalTime>
  <Pages>5</Pages>
  <Words>62</Words>
  <Characters>375</Characters>
  <Application>Microsoft Office Word</Application>
  <DocSecurity>0</DocSecurity>
  <Lines>37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2025-09-20T15:25:00Z</dcterms:created>
  <dcterms:modified xsi:type="dcterms:W3CDTF">2025-10-02T21:56:00Z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