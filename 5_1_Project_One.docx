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5E0B8" w14:textId="77777777" w:rsidR="002C79E6" w:rsidRDefault="002C79E6" w:rsidP="002C79E6"/>
    <w:p w14:paraId="418AB2E8" w14:textId="77777777" w:rsidR="002C79E6" w:rsidRDefault="002C79E6" w:rsidP="002C79E6"/>
    <w:p w14:paraId="00FE53BD" w14:textId="77777777" w:rsidR="002C79E6" w:rsidRDefault="002C79E6" w:rsidP="002C79E6"/>
    <w:p w14:paraId="37DF2AE4" w14:textId="77777777" w:rsidR="002C79E6" w:rsidRDefault="002C79E6" w:rsidP="002C79E6"/>
    <w:p w14:paraId="077D2D45" w14:textId="77777777" w:rsidR="002C79E6" w:rsidRDefault="002C79E6" w:rsidP="002C79E6"/>
    <w:p w14:paraId="3F6BDB6A" w14:textId="611E3E3D" w:rsidR="201D26C8" w:rsidRDefault="001D6A6D" w:rsidP="001D6A6D">
      <w:pPr>
        <w:pStyle w:val="Title"/>
      </w:pPr>
      <w:r>
        <w:t>5-1 Project One</w:t>
      </w:r>
    </w:p>
    <w:p w14:paraId="27CD497A" w14:textId="77651FE4" w:rsidR="00A417C1" w:rsidRDefault="001D6A6D" w:rsidP="002C79E6">
      <w:pPr>
        <w:pStyle w:val="Subtitle"/>
      </w:pPr>
      <w:r>
        <w:t>Wood</w:t>
      </w:r>
      <w:r w:rsidR="002C79E6" w:rsidRPr="002C79E6">
        <w:t xml:space="preserve"> </w:t>
      </w:r>
      <w:r>
        <w:t>Michael</w:t>
      </w:r>
    </w:p>
    <w:p w14:paraId="09888A3E" w14:textId="51C9DA35" w:rsidR="002C79E6" w:rsidRDefault="001D6A6D" w:rsidP="002C79E6">
      <w:pPr>
        <w:pStyle w:val="Subtitle"/>
      </w:pPr>
      <w:r>
        <w:t>SNHU</w:t>
      </w:r>
    </w:p>
    <w:p w14:paraId="562C137C" w14:textId="2D8A223F" w:rsidR="002C79E6" w:rsidRDefault="00000000" w:rsidP="002C79E6">
      <w:pPr>
        <w:pStyle w:val="Subtitle"/>
      </w:pPr>
      <w:sdt>
        <w:sdtPr>
          <w:id w:val="-568883333"/>
          <w:placeholder>
            <w:docPart w:val="20C515AFD33146379DDE90C4D537FC07"/>
          </w:placeholder>
          <w:temporary/>
          <w:showingPlcHdr/>
          <w15:appearance w15:val="hidden"/>
        </w:sdtPr>
        <w:sdtContent>
          <w:r w:rsidR="002C79E6" w:rsidRPr="3236C9DF">
            <w:t>Course Number</w:t>
          </w:r>
          <w:r w:rsidR="002C79E6">
            <w:t>:</w:t>
          </w:r>
        </w:sdtContent>
      </w:sdt>
      <w:r w:rsidR="002C79E6">
        <w:t xml:space="preserve"> </w:t>
      </w:r>
      <w:r w:rsidR="001D6A6D">
        <w:t>CS-340 Client/Server Development</w:t>
      </w:r>
    </w:p>
    <w:p w14:paraId="73F46744" w14:textId="1E527F20" w:rsidR="002C79E6" w:rsidRDefault="001D6A6D" w:rsidP="002C79E6">
      <w:pPr>
        <w:pStyle w:val="Subtitle"/>
      </w:pPr>
      <w:r>
        <w:t>Instructor: Hari Paruchuri</w:t>
      </w:r>
    </w:p>
    <w:p w14:paraId="022A9923" w14:textId="40246A90" w:rsidR="201D26C8" w:rsidRDefault="001D6A6D" w:rsidP="002C79E6">
      <w:pPr>
        <w:pStyle w:val="Subtitle"/>
      </w:pPr>
      <w:r>
        <w:t>Due Date: 10/05/2025</w:t>
      </w:r>
    </w:p>
    <w:p w14:paraId="374189E4" w14:textId="77777777" w:rsidR="201D26C8" w:rsidRDefault="201D26C8" w:rsidP="014CA2B6">
      <w:pPr>
        <w:pStyle w:val="Title2"/>
        <w:rPr>
          <w:rFonts w:ascii="Calibri" w:eastAsia="Calibri" w:hAnsi="Calibri" w:cs="Calibri"/>
          <w:szCs w:val="22"/>
        </w:rPr>
      </w:pPr>
    </w:p>
    <w:p w14:paraId="6853AFD1" w14:textId="77777777" w:rsidR="201D26C8" w:rsidRDefault="201D26C8" w:rsidP="014CA2B6">
      <w:pPr>
        <w:pStyle w:val="Title2"/>
        <w:rPr>
          <w:rFonts w:ascii="Calibri" w:eastAsia="Calibri" w:hAnsi="Calibri" w:cs="Calibri"/>
          <w:szCs w:val="22"/>
        </w:rPr>
      </w:pPr>
    </w:p>
    <w:p w14:paraId="6D8CDA69" w14:textId="77777777" w:rsidR="201D26C8" w:rsidRDefault="201D26C8" w:rsidP="014CA2B6">
      <w:pPr>
        <w:pStyle w:val="Title2"/>
        <w:rPr>
          <w:rFonts w:ascii="Calibri" w:eastAsia="Calibri" w:hAnsi="Calibri" w:cs="Calibri"/>
          <w:szCs w:val="22"/>
        </w:rPr>
      </w:pPr>
    </w:p>
    <w:p w14:paraId="4FA3E727" w14:textId="77777777" w:rsidR="201D26C8" w:rsidRDefault="201D26C8" w:rsidP="014CA2B6">
      <w:pPr>
        <w:pStyle w:val="Title2"/>
        <w:rPr>
          <w:rFonts w:ascii="Calibri" w:eastAsia="Calibri" w:hAnsi="Calibri" w:cs="Calibri"/>
          <w:szCs w:val="22"/>
        </w:rPr>
      </w:pPr>
    </w:p>
    <w:p w14:paraId="5DE7AA7E" w14:textId="77777777" w:rsidR="201D26C8" w:rsidRDefault="201D26C8" w:rsidP="014CA2B6">
      <w:pPr>
        <w:pStyle w:val="Title2"/>
        <w:rPr>
          <w:rFonts w:ascii="Calibri" w:eastAsia="Calibri" w:hAnsi="Calibri" w:cs="Calibri"/>
          <w:szCs w:val="22"/>
        </w:rPr>
      </w:pPr>
    </w:p>
    <w:p w14:paraId="1B84901F" w14:textId="77777777" w:rsidR="201D26C8" w:rsidRDefault="201D26C8" w:rsidP="014CA2B6">
      <w:pPr>
        <w:pStyle w:val="Title2"/>
        <w:rPr>
          <w:rFonts w:ascii="Calibri" w:eastAsia="Calibri" w:hAnsi="Calibri" w:cs="Calibri"/>
          <w:szCs w:val="22"/>
        </w:rPr>
      </w:pPr>
    </w:p>
    <w:p w14:paraId="4799C1C3" w14:textId="77777777" w:rsidR="201D26C8" w:rsidRDefault="201D26C8" w:rsidP="014CA2B6">
      <w:pPr>
        <w:pStyle w:val="Title2"/>
        <w:rPr>
          <w:rFonts w:ascii="Calibri" w:eastAsia="Calibri" w:hAnsi="Calibri" w:cs="Calibri"/>
          <w:szCs w:val="22"/>
        </w:rPr>
      </w:pPr>
    </w:p>
    <w:p w14:paraId="70AB4122" w14:textId="77777777" w:rsidR="000D4642" w:rsidRDefault="000D4642">
      <w:pPr>
        <w:rPr>
          <w:rFonts w:ascii="Calibri" w:eastAsia="Calibri" w:hAnsi="Calibri" w:cs="Calibri"/>
          <w:szCs w:val="22"/>
        </w:rPr>
      </w:pPr>
      <w:r>
        <w:rPr>
          <w:rFonts w:ascii="Calibri" w:eastAsia="Calibri" w:hAnsi="Calibri" w:cs="Calibri"/>
          <w:szCs w:val="22"/>
        </w:rPr>
        <w:br w:type="page"/>
      </w:r>
    </w:p>
    <w:p w14:paraId="74EEB9BF" w14:textId="1A60289E" w:rsidR="00A417C1" w:rsidRPr="00B863FB" w:rsidRDefault="00002F23" w:rsidP="00B863FB">
      <w:pPr>
        <w:pStyle w:val="SectionTitle"/>
      </w:pPr>
      <w:r>
        <w:lastRenderedPageBreak/>
        <w:t>README</w:t>
      </w:r>
    </w:p>
    <w:p w14:paraId="323D1513" w14:textId="1EC272B4" w:rsidR="67AE9998" w:rsidRDefault="00137645" w:rsidP="001D6A6D">
      <w:pPr>
        <w:rPr>
          <w:b/>
          <w:bCs/>
        </w:rPr>
      </w:pPr>
      <w:r w:rsidRPr="00137645">
        <w:rPr>
          <w:b/>
          <w:bCs/>
        </w:rPr>
        <w:t>About</w:t>
      </w:r>
      <w:r w:rsidR="00F7419B">
        <w:rPr>
          <w:b/>
          <w:bCs/>
        </w:rPr>
        <w:t xml:space="preserve"> the Project/Project Title</w:t>
      </w:r>
    </w:p>
    <w:p w14:paraId="1EFDAA68" w14:textId="170290B2" w:rsidR="003641C8" w:rsidRPr="00B52309" w:rsidRDefault="002056BA" w:rsidP="00B52309">
      <w:pPr>
        <w:ind w:left="720" w:firstLine="0"/>
      </w:pPr>
      <w:r>
        <w:t xml:space="preserve">Project Salvare Grazioso. </w:t>
      </w:r>
      <w:r w:rsidR="00F434D0" w:rsidRPr="00F434D0">
        <w:t xml:space="preserve">This </w:t>
      </w:r>
      <w:r w:rsidR="00F434D0">
        <w:t>project</w:t>
      </w:r>
      <w:r w:rsidR="00F434D0" w:rsidRPr="00F434D0">
        <w:t xml:space="preserve"> was created to enable Create, Read, Update, and Delete (CRUD) capability for Grazioso Salvare's MongoDB database, resulting in supporting their animal rescue activities. It makes it easier for staff to keep, access, and edit documents pertaining to animal intake, training status, and adoption readiness for rescued animals.</w:t>
      </w:r>
    </w:p>
    <w:p w14:paraId="79F06BAF" w14:textId="1158C43B" w:rsidR="003641C8" w:rsidRDefault="00697A88" w:rsidP="001D6A6D">
      <w:pPr>
        <w:rPr>
          <w:b/>
          <w:bCs/>
        </w:rPr>
      </w:pPr>
      <w:r>
        <w:rPr>
          <w:b/>
          <w:bCs/>
        </w:rPr>
        <w:t>Module Usage</w:t>
      </w:r>
    </w:p>
    <w:p w14:paraId="06BB444D" w14:textId="29259257" w:rsidR="003641C8" w:rsidRDefault="00156E3A" w:rsidP="001D6A6D">
      <w:r>
        <w:t>The MongoDB Python Driver was chosen</w:t>
      </w:r>
      <w:r w:rsidR="007C5F10">
        <w:t xml:space="preserve"> for the following reasons:</w:t>
      </w:r>
    </w:p>
    <w:p w14:paraId="4EFC70B5" w14:textId="77777777" w:rsidR="00852B72" w:rsidRDefault="00852B72" w:rsidP="00852B72">
      <w:pPr>
        <w:pStyle w:val="ListParagraph"/>
        <w:numPr>
          <w:ilvl w:val="0"/>
          <w:numId w:val="14"/>
        </w:numPr>
      </w:pPr>
      <w:r>
        <w:t xml:space="preserve">Integrated support for MongoDB functionality </w:t>
      </w:r>
    </w:p>
    <w:p w14:paraId="16447E22" w14:textId="77777777" w:rsidR="00852B72" w:rsidRDefault="00852B72" w:rsidP="00852B72">
      <w:pPr>
        <w:pStyle w:val="ListParagraph"/>
        <w:numPr>
          <w:ilvl w:val="0"/>
          <w:numId w:val="14"/>
        </w:numPr>
      </w:pPr>
      <w:r>
        <w:t xml:space="preserve">Comprehensive documentation and community assistance </w:t>
      </w:r>
    </w:p>
    <w:p w14:paraId="2F929341" w14:textId="36207565" w:rsidR="00852B72" w:rsidRDefault="00852B72" w:rsidP="00852B72">
      <w:pPr>
        <w:pStyle w:val="ListParagraph"/>
        <w:numPr>
          <w:ilvl w:val="0"/>
          <w:numId w:val="14"/>
        </w:numPr>
      </w:pPr>
      <w:r>
        <w:t>Integration with Python data structures is smooth.</w:t>
      </w:r>
    </w:p>
    <w:p w14:paraId="405CD1C6" w14:textId="5EA9A0A0" w:rsidR="005A08C8" w:rsidRDefault="005A08C8" w:rsidP="00852B72">
      <w:pPr>
        <w:pStyle w:val="ListParagraph"/>
        <w:numPr>
          <w:ilvl w:val="0"/>
          <w:numId w:val="14"/>
        </w:numPr>
      </w:pPr>
      <w:r w:rsidRPr="005A08C8">
        <w:t>Adaptability in managing authentication, updates, and queries</w:t>
      </w:r>
    </w:p>
    <w:p w14:paraId="3D7ED6A9" w14:textId="60CA5569" w:rsidR="005A08C8" w:rsidRDefault="005A08C8" w:rsidP="005A08C8">
      <w:pPr>
        <w:rPr>
          <w:b/>
          <w:bCs/>
        </w:rPr>
      </w:pPr>
      <w:r>
        <w:rPr>
          <w:b/>
          <w:bCs/>
        </w:rPr>
        <w:t>CRUD Operations</w:t>
      </w:r>
    </w:p>
    <w:p w14:paraId="2CD2A7B2" w14:textId="1E3D7F63" w:rsidR="005E1924" w:rsidRDefault="005E1924" w:rsidP="005E1924">
      <w:pPr>
        <w:pStyle w:val="ListParagraph"/>
        <w:numPr>
          <w:ilvl w:val="4"/>
          <w:numId w:val="16"/>
        </w:numPr>
        <w:rPr>
          <w:b/>
          <w:bCs/>
        </w:rPr>
      </w:pPr>
      <w:r>
        <w:rPr>
          <w:b/>
          <w:bCs/>
        </w:rPr>
        <w:t>CREATE</w:t>
      </w:r>
    </w:p>
    <w:p w14:paraId="5C99FC1C" w14:textId="6A3C85D4" w:rsidR="005E1924" w:rsidRPr="0061738E" w:rsidRDefault="00A44EFE" w:rsidP="00A44EFE">
      <w:pPr>
        <w:pStyle w:val="ListParagraph"/>
        <w:numPr>
          <w:ilvl w:val="5"/>
          <w:numId w:val="16"/>
        </w:numPr>
        <w:rPr>
          <w:b/>
          <w:bCs/>
        </w:rPr>
      </w:pPr>
      <w:r>
        <w:t>Adds new animals to database</w:t>
      </w:r>
    </w:p>
    <w:p w14:paraId="4118878C" w14:textId="2E96DF06" w:rsidR="00790351" w:rsidRPr="00790351" w:rsidRDefault="0061738E" w:rsidP="00790351">
      <w:pPr>
        <w:pStyle w:val="ListParagraph"/>
        <w:numPr>
          <w:ilvl w:val="5"/>
          <w:numId w:val="16"/>
        </w:numPr>
        <w:rPr>
          <w:b/>
          <w:bCs/>
        </w:rPr>
      </w:pPr>
      <w:r>
        <w:t>Client inputs details (such as</w:t>
      </w:r>
      <w:r w:rsidR="00381B0C">
        <w:t xml:space="preserve"> name, breed, </w:t>
      </w:r>
      <w:r w:rsidR="00B6146D">
        <w:t xml:space="preserve">or </w:t>
      </w:r>
      <w:r w:rsidR="00381B0C">
        <w:t>age)</w:t>
      </w:r>
      <w:r w:rsidR="00790351">
        <w:t xml:space="preserve"> information is then saved into database</w:t>
      </w:r>
    </w:p>
    <w:p w14:paraId="4BE58E7C" w14:textId="7E64295A" w:rsidR="00790351" w:rsidRDefault="00790351" w:rsidP="00790351">
      <w:pPr>
        <w:pStyle w:val="ListParagraph"/>
        <w:numPr>
          <w:ilvl w:val="4"/>
          <w:numId w:val="16"/>
        </w:numPr>
        <w:rPr>
          <w:b/>
          <w:bCs/>
        </w:rPr>
      </w:pPr>
      <w:r>
        <w:rPr>
          <w:b/>
          <w:bCs/>
        </w:rPr>
        <w:t>READ</w:t>
      </w:r>
    </w:p>
    <w:p w14:paraId="0BE5B741" w14:textId="1E38E0B0" w:rsidR="00790351" w:rsidRPr="00740DBC" w:rsidRDefault="00FA2E07" w:rsidP="00790351">
      <w:pPr>
        <w:pStyle w:val="ListParagraph"/>
        <w:numPr>
          <w:ilvl w:val="5"/>
          <w:numId w:val="16"/>
        </w:numPr>
        <w:rPr>
          <w:b/>
          <w:bCs/>
        </w:rPr>
      </w:pPr>
      <w:r>
        <w:t xml:space="preserve">Finds animals within the database </w:t>
      </w:r>
      <w:r w:rsidR="00656589">
        <w:t>by setting the search paramet</w:t>
      </w:r>
      <w:r w:rsidR="00AC0A51">
        <w:t>ers</w:t>
      </w:r>
    </w:p>
    <w:p w14:paraId="55B1DE4E" w14:textId="3475559B" w:rsidR="00740DBC" w:rsidRPr="00B6146D" w:rsidRDefault="00740DBC" w:rsidP="00790351">
      <w:pPr>
        <w:pStyle w:val="ListParagraph"/>
        <w:numPr>
          <w:ilvl w:val="5"/>
          <w:numId w:val="16"/>
        </w:numPr>
        <w:rPr>
          <w:b/>
          <w:bCs/>
        </w:rPr>
      </w:pPr>
      <w:r>
        <w:t xml:space="preserve">Shows the results </w:t>
      </w:r>
      <w:r w:rsidR="008F1826">
        <w:t>within the search parameters (such as breed, age,</w:t>
      </w:r>
      <w:r w:rsidR="00B6146D">
        <w:t xml:space="preserve"> or name)</w:t>
      </w:r>
    </w:p>
    <w:p w14:paraId="5CF70898" w14:textId="0C30D9B6" w:rsidR="00B6146D" w:rsidRDefault="00B6146D" w:rsidP="00B6146D">
      <w:pPr>
        <w:pStyle w:val="ListParagraph"/>
        <w:numPr>
          <w:ilvl w:val="4"/>
          <w:numId w:val="16"/>
        </w:numPr>
        <w:rPr>
          <w:b/>
          <w:bCs/>
        </w:rPr>
      </w:pPr>
      <w:r>
        <w:rPr>
          <w:b/>
          <w:bCs/>
        </w:rPr>
        <w:t>UPDATE</w:t>
      </w:r>
    </w:p>
    <w:p w14:paraId="2E688D22" w14:textId="10F10D77" w:rsidR="00B6146D" w:rsidRPr="00BE788F" w:rsidRDefault="00BE788F" w:rsidP="00B6146D">
      <w:pPr>
        <w:pStyle w:val="ListParagraph"/>
        <w:numPr>
          <w:ilvl w:val="5"/>
          <w:numId w:val="16"/>
        </w:numPr>
        <w:rPr>
          <w:b/>
          <w:bCs/>
        </w:rPr>
      </w:pPr>
      <w:r>
        <w:t>Updates information about animals already within the database</w:t>
      </w:r>
    </w:p>
    <w:p w14:paraId="69D5DD5C" w14:textId="496B8F5E" w:rsidR="00BE788F" w:rsidRPr="00E71C33" w:rsidRDefault="0080024E" w:rsidP="00B6146D">
      <w:pPr>
        <w:pStyle w:val="ListParagraph"/>
        <w:numPr>
          <w:ilvl w:val="5"/>
          <w:numId w:val="16"/>
        </w:numPr>
        <w:rPr>
          <w:b/>
          <w:bCs/>
        </w:rPr>
      </w:pPr>
      <w:r>
        <w:t xml:space="preserve">Client </w:t>
      </w:r>
      <w:r w:rsidR="00E71C33">
        <w:t>chooses</w:t>
      </w:r>
      <w:r>
        <w:t xml:space="preserve"> which animal/</w:t>
      </w:r>
      <w:r w:rsidR="00E71C33">
        <w:t>animals’</w:t>
      </w:r>
      <w:r>
        <w:t xml:space="preserve"> information to be changed or updated</w:t>
      </w:r>
    </w:p>
    <w:p w14:paraId="385D0837" w14:textId="53FD780B" w:rsidR="00E71C33" w:rsidRDefault="00F93B67" w:rsidP="00E71C33">
      <w:pPr>
        <w:pStyle w:val="ListParagraph"/>
        <w:numPr>
          <w:ilvl w:val="4"/>
          <w:numId w:val="16"/>
        </w:numPr>
        <w:rPr>
          <w:b/>
          <w:bCs/>
        </w:rPr>
      </w:pPr>
      <w:r>
        <w:rPr>
          <w:b/>
          <w:bCs/>
        </w:rPr>
        <w:t>DELETE</w:t>
      </w:r>
    </w:p>
    <w:p w14:paraId="40159641" w14:textId="07AD3945" w:rsidR="00F93B67" w:rsidRPr="004E4F40" w:rsidRDefault="00F93B67" w:rsidP="00F93B67">
      <w:pPr>
        <w:pStyle w:val="ListParagraph"/>
        <w:numPr>
          <w:ilvl w:val="5"/>
          <w:numId w:val="16"/>
        </w:numPr>
        <w:rPr>
          <w:b/>
          <w:bCs/>
        </w:rPr>
      </w:pPr>
      <w:r>
        <w:lastRenderedPageBreak/>
        <w:t>Removes</w:t>
      </w:r>
      <w:r w:rsidR="004E4F40">
        <w:t xml:space="preserve"> animals from the database</w:t>
      </w:r>
    </w:p>
    <w:p w14:paraId="238A30B0" w14:textId="5FC34BF9" w:rsidR="004E4F40" w:rsidRPr="00276A64" w:rsidRDefault="004E4F40" w:rsidP="004E4F40">
      <w:pPr>
        <w:pStyle w:val="ListParagraph"/>
        <w:numPr>
          <w:ilvl w:val="5"/>
          <w:numId w:val="16"/>
        </w:numPr>
        <w:rPr>
          <w:b/>
          <w:bCs/>
        </w:rPr>
      </w:pPr>
      <w:r>
        <w:t>Client chooses which animal/animals’ information to be deleted</w:t>
      </w:r>
    </w:p>
    <w:p w14:paraId="2C8385A2" w14:textId="0C3010C1" w:rsidR="00276A64" w:rsidRDefault="00246292" w:rsidP="00276A64">
      <w:pPr>
        <w:rPr>
          <w:b/>
          <w:bCs/>
        </w:rPr>
      </w:pPr>
      <w:r>
        <w:rPr>
          <w:b/>
          <w:bCs/>
        </w:rPr>
        <w:t>Screenshots of Functional Operations</w:t>
      </w:r>
    </w:p>
    <w:p w14:paraId="513A2928" w14:textId="281ED071" w:rsidR="00246292" w:rsidRPr="00257642" w:rsidRDefault="007148FF" w:rsidP="00257642">
      <w:pPr>
        <w:pStyle w:val="ListParagraph"/>
        <w:numPr>
          <w:ilvl w:val="0"/>
          <w:numId w:val="19"/>
        </w:numPr>
        <w:rPr>
          <w:b/>
          <w:bCs/>
        </w:rPr>
      </w:pPr>
      <w:r>
        <w:t>Screenshot of the MongoDB import execution</w:t>
      </w:r>
      <w:r w:rsidR="00E35007">
        <w:t xml:space="preserve"> </w:t>
      </w:r>
    </w:p>
    <w:p w14:paraId="4E80AADF" w14:textId="738A4554" w:rsidR="00257642" w:rsidRDefault="00257642" w:rsidP="00257642">
      <w:pPr>
        <w:ind w:firstLine="0"/>
        <w:rPr>
          <w:b/>
          <w:bCs/>
        </w:rPr>
      </w:pPr>
      <w:r w:rsidRPr="00283B5C">
        <w:rPr>
          <w:noProof/>
        </w:rPr>
        <w:drawing>
          <wp:inline distT="0" distB="0" distL="0" distR="0" wp14:anchorId="1A92A5FF" wp14:editId="4118B024">
            <wp:extent cx="5942965" cy="5564038"/>
            <wp:effectExtent l="0" t="0" r="635" b="0"/>
            <wp:docPr id="15778880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88005" name="Picture 1" descr="A screenshot of a computer program&#10;&#10;AI-generated content may be incorrect."/>
                    <pic:cNvPicPr/>
                  </pic:nvPicPr>
                  <pic:blipFill>
                    <a:blip r:embed="rId10"/>
                    <a:stretch>
                      <a:fillRect/>
                    </a:stretch>
                  </pic:blipFill>
                  <pic:spPr>
                    <a:xfrm>
                      <a:off x="0" y="0"/>
                      <a:ext cx="5963022" cy="5582817"/>
                    </a:xfrm>
                    <a:prstGeom prst="rect">
                      <a:avLst/>
                    </a:prstGeom>
                  </pic:spPr>
                </pic:pic>
              </a:graphicData>
            </a:graphic>
          </wp:inline>
        </w:drawing>
      </w:r>
    </w:p>
    <w:p w14:paraId="4D39D4D3" w14:textId="77777777" w:rsidR="00257642" w:rsidRDefault="00257642" w:rsidP="00257642">
      <w:pPr>
        <w:ind w:firstLine="0"/>
        <w:rPr>
          <w:b/>
          <w:bCs/>
        </w:rPr>
      </w:pPr>
    </w:p>
    <w:p w14:paraId="16E85E15" w14:textId="1149D035" w:rsidR="00257642" w:rsidRPr="008829FF" w:rsidRDefault="005A4138" w:rsidP="005A4138">
      <w:pPr>
        <w:pStyle w:val="ListParagraph"/>
        <w:numPr>
          <w:ilvl w:val="0"/>
          <w:numId w:val="19"/>
        </w:numPr>
        <w:rPr>
          <w:b/>
          <w:bCs/>
        </w:rPr>
      </w:pPr>
      <w:r>
        <w:t>Screenshot of Authentication</w:t>
      </w:r>
      <w:r w:rsidR="008829FF">
        <w:t xml:space="preserve"> Execution</w:t>
      </w:r>
    </w:p>
    <w:p w14:paraId="4300818E" w14:textId="51E6900A" w:rsidR="008829FF" w:rsidRDefault="006647AC" w:rsidP="008829FF">
      <w:pPr>
        <w:ind w:firstLine="0"/>
        <w:rPr>
          <w:b/>
          <w:bCs/>
        </w:rPr>
      </w:pPr>
      <w:r w:rsidRPr="006647AC">
        <w:rPr>
          <w:b/>
          <w:bCs/>
          <w:noProof/>
        </w:rPr>
        <w:lastRenderedPageBreak/>
        <w:drawing>
          <wp:inline distT="0" distB="0" distL="0" distR="0" wp14:anchorId="1530AC19" wp14:editId="5A8AEC7E">
            <wp:extent cx="5942330" cy="3657600"/>
            <wp:effectExtent l="0" t="0" r="1270" b="0"/>
            <wp:docPr id="3182428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42824" name="Picture 1" descr="A screenshot of a computer program&#10;&#10;AI-generated content may be incorrect."/>
                    <pic:cNvPicPr/>
                  </pic:nvPicPr>
                  <pic:blipFill>
                    <a:blip r:embed="rId11"/>
                    <a:stretch>
                      <a:fillRect/>
                    </a:stretch>
                  </pic:blipFill>
                  <pic:spPr>
                    <a:xfrm>
                      <a:off x="0" y="0"/>
                      <a:ext cx="5956604" cy="3666386"/>
                    </a:xfrm>
                    <a:prstGeom prst="rect">
                      <a:avLst/>
                    </a:prstGeom>
                  </pic:spPr>
                </pic:pic>
              </a:graphicData>
            </a:graphic>
          </wp:inline>
        </w:drawing>
      </w:r>
    </w:p>
    <w:p w14:paraId="0CBB9D93" w14:textId="77777777" w:rsidR="006647AC" w:rsidRDefault="006647AC" w:rsidP="008829FF">
      <w:pPr>
        <w:ind w:firstLine="0"/>
        <w:rPr>
          <w:b/>
          <w:bCs/>
        </w:rPr>
      </w:pPr>
    </w:p>
    <w:p w14:paraId="6515E64C" w14:textId="33DD8643" w:rsidR="00940503" w:rsidRPr="00940503" w:rsidRDefault="00940503" w:rsidP="00940503">
      <w:pPr>
        <w:pStyle w:val="ListParagraph"/>
        <w:numPr>
          <w:ilvl w:val="0"/>
          <w:numId w:val="19"/>
        </w:numPr>
        <w:rPr>
          <w:b/>
          <w:bCs/>
        </w:rPr>
      </w:pPr>
      <w:r>
        <w:t>Screenshots of CRUD</w:t>
      </w:r>
      <w:r w:rsidR="00165E1D">
        <w:t xml:space="preserve"> functionality test execution</w:t>
      </w:r>
    </w:p>
    <w:p w14:paraId="5E5EE458" w14:textId="261FC699" w:rsidR="005276E0" w:rsidRDefault="00EA03B0" w:rsidP="00EA03B0">
      <w:pPr>
        <w:ind w:firstLine="0"/>
        <w:rPr>
          <w:b/>
          <w:bCs/>
        </w:rPr>
      </w:pPr>
      <w:r w:rsidRPr="00EA03B0">
        <w:rPr>
          <w:b/>
          <w:bCs/>
        </w:rPr>
        <w:drawing>
          <wp:inline distT="0" distB="0" distL="0" distR="0" wp14:anchorId="2C12AA7C" wp14:editId="62B2961F">
            <wp:extent cx="5942774" cy="3379304"/>
            <wp:effectExtent l="0" t="0" r="1270" b="0"/>
            <wp:docPr id="13917375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37534" name="Picture 1" descr="A screenshot of a computer program&#10;&#10;AI-generated content may be incorrect."/>
                    <pic:cNvPicPr/>
                  </pic:nvPicPr>
                  <pic:blipFill>
                    <a:blip r:embed="rId12"/>
                    <a:stretch>
                      <a:fillRect/>
                    </a:stretch>
                  </pic:blipFill>
                  <pic:spPr>
                    <a:xfrm>
                      <a:off x="0" y="0"/>
                      <a:ext cx="5960012" cy="3389106"/>
                    </a:xfrm>
                    <a:prstGeom prst="rect">
                      <a:avLst/>
                    </a:prstGeom>
                  </pic:spPr>
                </pic:pic>
              </a:graphicData>
            </a:graphic>
          </wp:inline>
        </w:drawing>
      </w:r>
    </w:p>
    <w:p w14:paraId="4C6F06C5" w14:textId="14B17CE6" w:rsidR="00EA03B0" w:rsidRPr="00257642" w:rsidRDefault="00CF0D36" w:rsidP="00EA03B0">
      <w:pPr>
        <w:ind w:firstLine="0"/>
        <w:rPr>
          <w:b/>
          <w:bCs/>
        </w:rPr>
      </w:pPr>
      <w:r w:rsidRPr="00CF0D36">
        <w:rPr>
          <w:b/>
          <w:bCs/>
        </w:rPr>
        <w:lastRenderedPageBreak/>
        <w:drawing>
          <wp:inline distT="0" distB="0" distL="0" distR="0" wp14:anchorId="78113E38" wp14:editId="34FD990C">
            <wp:extent cx="5943600" cy="3896139"/>
            <wp:effectExtent l="0" t="0" r="0" b="9525"/>
            <wp:docPr id="195875908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59081" name="Picture 1" descr="A computer screen shot of a program&#10;&#10;AI-generated content may be incorrect."/>
                    <pic:cNvPicPr/>
                  </pic:nvPicPr>
                  <pic:blipFill>
                    <a:blip r:embed="rId13"/>
                    <a:stretch>
                      <a:fillRect/>
                    </a:stretch>
                  </pic:blipFill>
                  <pic:spPr>
                    <a:xfrm>
                      <a:off x="0" y="0"/>
                      <a:ext cx="5952867" cy="3902214"/>
                    </a:xfrm>
                    <a:prstGeom prst="rect">
                      <a:avLst/>
                    </a:prstGeom>
                  </pic:spPr>
                </pic:pic>
              </a:graphicData>
            </a:graphic>
          </wp:inline>
        </w:drawing>
      </w:r>
    </w:p>
    <w:p w14:paraId="1AB71F71" w14:textId="777DC8F0" w:rsidR="003641C8" w:rsidRPr="00852B72" w:rsidRDefault="006D5796" w:rsidP="00852B72">
      <w:r>
        <w:rPr>
          <w:b/>
          <w:bCs/>
        </w:rPr>
        <w:t>Software/Programs Needed</w:t>
      </w:r>
    </w:p>
    <w:p w14:paraId="228BAD94" w14:textId="3BCAD9D1" w:rsidR="006D5796" w:rsidRPr="005437D6" w:rsidRDefault="0006079E" w:rsidP="0006079E">
      <w:pPr>
        <w:pStyle w:val="ListParagraph"/>
        <w:numPr>
          <w:ilvl w:val="0"/>
          <w:numId w:val="12"/>
        </w:numPr>
        <w:rPr>
          <w:b/>
          <w:bCs/>
        </w:rPr>
      </w:pPr>
      <w:r>
        <w:t>Latest</w:t>
      </w:r>
      <w:r w:rsidR="005437D6">
        <w:t xml:space="preserve"> Updated Version of Python</w:t>
      </w:r>
    </w:p>
    <w:p w14:paraId="22CC5F7E" w14:textId="08C01642" w:rsidR="005437D6" w:rsidRPr="005437D6" w:rsidRDefault="005437D6" w:rsidP="0006079E">
      <w:pPr>
        <w:pStyle w:val="ListParagraph"/>
        <w:numPr>
          <w:ilvl w:val="0"/>
          <w:numId w:val="12"/>
        </w:numPr>
        <w:rPr>
          <w:b/>
          <w:bCs/>
        </w:rPr>
      </w:pPr>
      <w:r>
        <w:t>PyMongo</w:t>
      </w:r>
    </w:p>
    <w:p w14:paraId="3C879389" w14:textId="57D8C2C0" w:rsidR="005437D6" w:rsidRPr="005437D6" w:rsidRDefault="005437D6" w:rsidP="0006079E">
      <w:pPr>
        <w:pStyle w:val="ListParagraph"/>
        <w:numPr>
          <w:ilvl w:val="0"/>
          <w:numId w:val="12"/>
        </w:numPr>
        <w:rPr>
          <w:b/>
          <w:bCs/>
        </w:rPr>
      </w:pPr>
      <w:r>
        <w:t>MongoDB</w:t>
      </w:r>
    </w:p>
    <w:p w14:paraId="669C9823" w14:textId="2CC554E7" w:rsidR="005437D6" w:rsidRPr="0006079E" w:rsidRDefault="005437D6" w:rsidP="0006079E">
      <w:pPr>
        <w:pStyle w:val="ListParagraph"/>
        <w:numPr>
          <w:ilvl w:val="0"/>
          <w:numId w:val="12"/>
        </w:numPr>
        <w:rPr>
          <w:b/>
          <w:bCs/>
        </w:rPr>
      </w:pPr>
      <w:r>
        <w:t>Jupyter Notebook</w:t>
      </w:r>
    </w:p>
    <w:p w14:paraId="312D88F1" w14:textId="4F38299F" w:rsidR="006D5796" w:rsidRDefault="008E14BD" w:rsidP="001D6A6D">
      <w:pPr>
        <w:rPr>
          <w:b/>
          <w:bCs/>
        </w:rPr>
      </w:pPr>
      <w:r>
        <w:rPr>
          <w:b/>
          <w:bCs/>
        </w:rPr>
        <w:t>Contact</w:t>
      </w:r>
    </w:p>
    <w:p w14:paraId="506AAF24" w14:textId="343BC5DF" w:rsidR="003641C8" w:rsidRPr="000615A5" w:rsidRDefault="00A5385A" w:rsidP="000615A5">
      <w:r>
        <w:t>Michael Wood</w:t>
      </w:r>
    </w:p>
    <w:sectPr w:rsidR="003641C8" w:rsidRPr="000615A5">
      <w:headerReference w:type="even" r:id="rId14"/>
      <w:headerReference w:type="default" r:id="rId15"/>
      <w:footerReference w:type="even" r:id="rId16"/>
      <w:footerReference w:type="default" r:id="rId17"/>
      <w:headerReference w:type="first" r:id="rId18"/>
      <w:footerReference w:type="first" r:id="rId19"/>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687FE" w14:textId="77777777" w:rsidR="00982DED" w:rsidRDefault="00982DED">
      <w:pPr>
        <w:spacing w:line="240" w:lineRule="auto"/>
      </w:pPr>
      <w:r>
        <w:separator/>
      </w:r>
    </w:p>
    <w:p w14:paraId="503BFC3B" w14:textId="77777777" w:rsidR="00982DED" w:rsidRDefault="00982DED"/>
  </w:endnote>
  <w:endnote w:type="continuationSeparator" w:id="0">
    <w:p w14:paraId="76A2B541" w14:textId="77777777" w:rsidR="00982DED" w:rsidRDefault="00982DED">
      <w:pPr>
        <w:spacing w:line="240" w:lineRule="auto"/>
      </w:pPr>
      <w:r>
        <w:continuationSeparator/>
      </w:r>
    </w:p>
    <w:p w14:paraId="5B10706E" w14:textId="77777777" w:rsidR="00982DED" w:rsidRDefault="00982D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4E939"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614BF"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83162"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58309" w14:textId="77777777" w:rsidR="00982DED" w:rsidRDefault="00982DED">
      <w:pPr>
        <w:spacing w:line="240" w:lineRule="auto"/>
      </w:pPr>
      <w:r>
        <w:separator/>
      </w:r>
    </w:p>
    <w:p w14:paraId="10C0A6D2" w14:textId="77777777" w:rsidR="00982DED" w:rsidRDefault="00982DED"/>
  </w:footnote>
  <w:footnote w:type="continuationSeparator" w:id="0">
    <w:p w14:paraId="45C1165B" w14:textId="77777777" w:rsidR="00982DED" w:rsidRDefault="00982DED">
      <w:pPr>
        <w:spacing w:line="240" w:lineRule="auto"/>
      </w:pPr>
      <w:r>
        <w:continuationSeparator/>
      </w:r>
    </w:p>
    <w:p w14:paraId="1B837EA6" w14:textId="77777777" w:rsidR="00982DED" w:rsidRDefault="00982D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FB805"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0FBB"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60AA3"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9336F7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1DE7615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493B2F7C"/>
    <w:multiLevelType w:val="hybridMultilevel"/>
    <w:tmpl w:val="B914A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C7F62E7"/>
    <w:multiLevelType w:val="hybridMultilevel"/>
    <w:tmpl w:val="FB2A29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52B6D1A"/>
    <w:multiLevelType w:val="hybridMultilevel"/>
    <w:tmpl w:val="AEC65E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53F62E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688B77ED"/>
    <w:multiLevelType w:val="hybridMultilevel"/>
    <w:tmpl w:val="023AC6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A091D87"/>
    <w:multiLevelType w:val="hybridMultilevel"/>
    <w:tmpl w:val="D70440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487357774">
    <w:abstractNumId w:val="12"/>
  </w:num>
  <w:num w:numId="13" w16cid:durableId="585001229">
    <w:abstractNumId w:val="16"/>
  </w:num>
  <w:num w:numId="14" w16cid:durableId="1056052701">
    <w:abstractNumId w:val="17"/>
  </w:num>
  <w:num w:numId="15" w16cid:durableId="808983724">
    <w:abstractNumId w:val="10"/>
  </w:num>
  <w:num w:numId="16" w16cid:durableId="257755578">
    <w:abstractNumId w:val="15"/>
  </w:num>
  <w:num w:numId="17" w16cid:durableId="37243859">
    <w:abstractNumId w:val="11"/>
  </w:num>
  <w:num w:numId="18" w16cid:durableId="991180328">
    <w:abstractNumId w:val="14"/>
  </w:num>
  <w:num w:numId="19" w16cid:durableId="16078092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A6D"/>
    <w:rsid w:val="00002F23"/>
    <w:rsid w:val="00023AFE"/>
    <w:rsid w:val="0005293D"/>
    <w:rsid w:val="0006079E"/>
    <w:rsid w:val="000615A5"/>
    <w:rsid w:val="00093FCB"/>
    <w:rsid w:val="000A3D9B"/>
    <w:rsid w:val="000B38CD"/>
    <w:rsid w:val="000D4642"/>
    <w:rsid w:val="000D539D"/>
    <w:rsid w:val="00116273"/>
    <w:rsid w:val="00137645"/>
    <w:rsid w:val="00156E3A"/>
    <w:rsid w:val="001643EA"/>
    <w:rsid w:val="00165E1D"/>
    <w:rsid w:val="001B11D8"/>
    <w:rsid w:val="001C240C"/>
    <w:rsid w:val="001D6A6D"/>
    <w:rsid w:val="002056BA"/>
    <w:rsid w:val="00246292"/>
    <w:rsid w:val="00257642"/>
    <w:rsid w:val="00276A64"/>
    <w:rsid w:val="002C79E6"/>
    <w:rsid w:val="002D31E9"/>
    <w:rsid w:val="002D6E83"/>
    <w:rsid w:val="002F3AE9"/>
    <w:rsid w:val="00313974"/>
    <w:rsid w:val="00336D48"/>
    <w:rsid w:val="00352491"/>
    <w:rsid w:val="00353D13"/>
    <w:rsid w:val="003641C8"/>
    <w:rsid w:val="003770F9"/>
    <w:rsid w:val="003804CC"/>
    <w:rsid w:val="00381B0C"/>
    <w:rsid w:val="003E3031"/>
    <w:rsid w:val="0041525F"/>
    <w:rsid w:val="00486183"/>
    <w:rsid w:val="004D12D3"/>
    <w:rsid w:val="004E4F40"/>
    <w:rsid w:val="005276E0"/>
    <w:rsid w:val="005437D6"/>
    <w:rsid w:val="005A08C8"/>
    <w:rsid w:val="005A4138"/>
    <w:rsid w:val="005C199E"/>
    <w:rsid w:val="005E1924"/>
    <w:rsid w:val="0061738E"/>
    <w:rsid w:val="00656589"/>
    <w:rsid w:val="0066424D"/>
    <w:rsid w:val="006647AC"/>
    <w:rsid w:val="00664C1A"/>
    <w:rsid w:val="00697A88"/>
    <w:rsid w:val="006D5796"/>
    <w:rsid w:val="006E3E14"/>
    <w:rsid w:val="007112C0"/>
    <w:rsid w:val="007148FF"/>
    <w:rsid w:val="00740DBC"/>
    <w:rsid w:val="00790351"/>
    <w:rsid w:val="007C5F10"/>
    <w:rsid w:val="007F6EF9"/>
    <w:rsid w:val="0080024E"/>
    <w:rsid w:val="00852B72"/>
    <w:rsid w:val="00856889"/>
    <w:rsid w:val="0087407D"/>
    <w:rsid w:val="008829FF"/>
    <w:rsid w:val="008E14BD"/>
    <w:rsid w:val="008F1826"/>
    <w:rsid w:val="00916F03"/>
    <w:rsid w:val="009200CD"/>
    <w:rsid w:val="0092201A"/>
    <w:rsid w:val="00932C17"/>
    <w:rsid w:val="00940503"/>
    <w:rsid w:val="009627D2"/>
    <w:rsid w:val="009807B3"/>
    <w:rsid w:val="00982DED"/>
    <w:rsid w:val="0099267B"/>
    <w:rsid w:val="00A417C1"/>
    <w:rsid w:val="00A44EFE"/>
    <w:rsid w:val="00A5385A"/>
    <w:rsid w:val="00AC0A51"/>
    <w:rsid w:val="00AD0C71"/>
    <w:rsid w:val="00B506C3"/>
    <w:rsid w:val="00B52309"/>
    <w:rsid w:val="00B6146D"/>
    <w:rsid w:val="00B74521"/>
    <w:rsid w:val="00B863FB"/>
    <w:rsid w:val="00B86440"/>
    <w:rsid w:val="00BB2D6F"/>
    <w:rsid w:val="00BE788F"/>
    <w:rsid w:val="00C00F8F"/>
    <w:rsid w:val="00C03068"/>
    <w:rsid w:val="00C172F9"/>
    <w:rsid w:val="00C56ABE"/>
    <w:rsid w:val="00C94D32"/>
    <w:rsid w:val="00CD78BB"/>
    <w:rsid w:val="00CF0D36"/>
    <w:rsid w:val="00CF4625"/>
    <w:rsid w:val="00D40C99"/>
    <w:rsid w:val="00D47E6C"/>
    <w:rsid w:val="00D620FD"/>
    <w:rsid w:val="00D87066"/>
    <w:rsid w:val="00D91044"/>
    <w:rsid w:val="00E05CA6"/>
    <w:rsid w:val="00E159F5"/>
    <w:rsid w:val="00E35007"/>
    <w:rsid w:val="00E67454"/>
    <w:rsid w:val="00E71C33"/>
    <w:rsid w:val="00E86A5E"/>
    <w:rsid w:val="00EA03B0"/>
    <w:rsid w:val="00EF55C5"/>
    <w:rsid w:val="00F434D0"/>
    <w:rsid w:val="00F6242A"/>
    <w:rsid w:val="00F7419B"/>
    <w:rsid w:val="00F83256"/>
    <w:rsid w:val="00F93B67"/>
    <w:rsid w:val="00FA2E07"/>
    <w:rsid w:val="00FD0666"/>
    <w:rsid w:val="00FE623A"/>
    <w:rsid w:val="00FF0BE6"/>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C0B5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customStyle="1" w:styleId="extn-css-x5hiaf">
    <w:name w:val="extn-css-x5hiaf"/>
    <w:basedOn w:val="DefaultParagraphFont"/>
    <w:rsid w:val="00F434D0"/>
  </w:style>
  <w:style w:type="character" w:customStyle="1" w:styleId="extn-css-0">
    <w:name w:val="extn-css-0"/>
    <w:basedOn w:val="DefaultParagraphFont"/>
    <w:rsid w:val="00F434D0"/>
  </w:style>
  <w:style w:type="character" w:customStyle="1" w:styleId="extn-css-rh820s">
    <w:name w:val="extn-css-rh820s"/>
    <w:basedOn w:val="DefaultParagraphFont"/>
    <w:rsid w:val="00F43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ant\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C515AFD33146379DDE90C4D537FC07"/>
        <w:category>
          <w:name w:val="General"/>
          <w:gallery w:val="placeholder"/>
        </w:category>
        <w:types>
          <w:type w:val="bbPlcHdr"/>
        </w:types>
        <w:behaviors>
          <w:behavior w:val="content"/>
        </w:behaviors>
        <w:guid w:val="{ABC3A7EC-F759-41FB-9D83-AC5210745769}"/>
      </w:docPartPr>
      <w:docPartBody>
        <w:p w:rsidR="00483D30" w:rsidRDefault="00483D30">
          <w:pPr>
            <w:pStyle w:val="20C515AFD33146379DDE90C4D537FC07"/>
          </w:pPr>
          <w:r w:rsidRPr="3236C9DF">
            <w:t>Course Number</w:t>
          </w: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D30"/>
    <w:rsid w:val="00093FCB"/>
    <w:rsid w:val="001C45BF"/>
    <w:rsid w:val="00262940"/>
    <w:rsid w:val="002D6E83"/>
    <w:rsid w:val="00336D48"/>
    <w:rsid w:val="00352491"/>
    <w:rsid w:val="00433097"/>
    <w:rsid w:val="00483D30"/>
    <w:rsid w:val="005943F1"/>
    <w:rsid w:val="00916F03"/>
    <w:rsid w:val="00932C17"/>
    <w:rsid w:val="00C86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0C515AFD33146379DDE90C4D537FC07">
    <w:name w:val="20C515AFD33146379DDE90C4D537FC07"/>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06FB06-5E26-4AE9-A79B-CABB69E9DC9B}">
  <we:reference id="wa200000368" version="1.0.0.0" store="en-US" storeType="OMEX"/>
  <we:alternateReferences>
    <we:reference id="WA200000368" version="1.0.0.0" store="" storeType="OMEX"/>
  </we:alternateReferences>
  <we:properties>
    <we:property name="documentId" value="&quot;be014f98233ec85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5</Pages>
  <Words>231</Words>
  <Characters>1439</Characters>
  <Application>Microsoft Office Word</Application>
  <DocSecurity>0</DocSecurity>
  <Lines>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2025-10-02T22:09:00Z</dcterms:created>
  <dcterms:modified xsi:type="dcterms:W3CDTF">2025-10-05T17:22:00Z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