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FF0E" w14:textId="77777777" w:rsidR="002C79E6" w:rsidRDefault="002C79E6" w:rsidP="002C79E6"/>
    <w:p w14:paraId="3537B5C5" w14:textId="77777777" w:rsidR="002C79E6" w:rsidRDefault="002C79E6" w:rsidP="002C79E6"/>
    <w:p w14:paraId="35451FCF" w14:textId="77777777" w:rsidR="002C79E6" w:rsidRDefault="002C79E6" w:rsidP="002C79E6"/>
    <w:p w14:paraId="37E2087D" w14:textId="77777777" w:rsidR="002C79E6" w:rsidRDefault="002C79E6" w:rsidP="002C79E6"/>
    <w:p w14:paraId="756C7767" w14:textId="77777777" w:rsidR="002C79E6" w:rsidRDefault="002C79E6" w:rsidP="002C79E6"/>
    <w:p w14:paraId="39C6E0A7" w14:textId="413C19BF" w:rsidR="201D26C8" w:rsidRDefault="00FA6385" w:rsidP="00FA6385">
      <w:pPr>
        <w:pStyle w:val="Title"/>
      </w:pPr>
      <w:r>
        <w:t>5-2 Assignment: Client-Side Authentication</w:t>
      </w:r>
    </w:p>
    <w:p w14:paraId="1DA53E09" w14:textId="14C1ACAC" w:rsidR="00A417C1" w:rsidRDefault="00FA6385" w:rsidP="002C79E6">
      <w:pPr>
        <w:pStyle w:val="Subtitle"/>
      </w:pPr>
      <w:r>
        <w:t>Michael</w:t>
      </w:r>
      <w:r w:rsidR="002C79E6" w:rsidRPr="002C79E6">
        <w:t xml:space="preserve"> </w:t>
      </w:r>
      <w:r>
        <w:t>Wood</w:t>
      </w:r>
    </w:p>
    <w:p w14:paraId="6749B12A" w14:textId="0987BBE6" w:rsidR="002C79E6" w:rsidRDefault="00FA6385" w:rsidP="002C79E6">
      <w:pPr>
        <w:pStyle w:val="Subtitle"/>
      </w:pPr>
      <w:r>
        <w:t>SNHU</w:t>
      </w:r>
    </w:p>
    <w:p w14:paraId="111E868E" w14:textId="29CB49A6" w:rsidR="002C79E6" w:rsidRDefault="008240B9" w:rsidP="002C79E6">
      <w:pPr>
        <w:pStyle w:val="Subtitle"/>
      </w:pPr>
      <w:sdt>
        <w:sdtPr>
          <w:id w:val="-568883333"/>
          <w:placeholder>
            <w:docPart w:val="60D02F3B56E3417FBA2DF160C3C0C070"/>
          </w:placeholder>
          <w:temporary/>
          <w:showingPlcHdr/>
          <w15:appearance w15:val="hidden"/>
        </w:sdtPr>
        <w:sdtEndPr/>
        <w:sdtContent>
          <w:r w:rsidR="002C79E6" w:rsidRPr="3236C9DF">
            <w:t>Course Number</w:t>
          </w:r>
          <w:r w:rsidR="002C79E6">
            <w:t>:</w:t>
          </w:r>
        </w:sdtContent>
      </w:sdt>
      <w:r w:rsidR="002C79E6">
        <w:t xml:space="preserve"> </w:t>
      </w:r>
      <w:r w:rsidR="00FA6385">
        <w:t>CS-340 Client/Server Development</w:t>
      </w:r>
    </w:p>
    <w:p w14:paraId="5B1CB772" w14:textId="31C95DF5" w:rsidR="002C79E6" w:rsidRDefault="00FA6385" w:rsidP="002C79E6">
      <w:pPr>
        <w:pStyle w:val="Subtitle"/>
      </w:pPr>
      <w:r>
        <w:t>Instructor: Hari Paruchuri</w:t>
      </w:r>
    </w:p>
    <w:p w14:paraId="77B683A7" w14:textId="2F33A8D8" w:rsidR="201D26C8" w:rsidRDefault="00FA6385" w:rsidP="002C79E6">
      <w:pPr>
        <w:pStyle w:val="Subtitle"/>
      </w:pPr>
      <w:r>
        <w:t>Date Due: 10052025</w:t>
      </w:r>
    </w:p>
    <w:p w14:paraId="2FE58572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33D2FE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D642B7B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6E4D0B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328F8AB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5D8847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E5EF352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BA950B5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7989E0E7" w14:textId="1C01FF7F" w:rsidR="00A417C1" w:rsidRPr="00B863FB" w:rsidRDefault="00FA6385" w:rsidP="00B863FB">
      <w:pPr>
        <w:pStyle w:val="SectionTitle"/>
      </w:pPr>
      <w:r w:rsidRPr="00FA6385">
        <w:lastRenderedPageBreak/>
        <w:t>5-2 Assignment: Client-Side Authentication</w:t>
      </w:r>
    </w:p>
    <w:p w14:paraId="1D51088C" w14:textId="34F9A7A5" w:rsidR="67AE9998" w:rsidRDefault="008240B9" w:rsidP="00FA6385">
      <w:r>
        <w:t>Featured below is the screenshot of proof of execution:</w:t>
      </w:r>
    </w:p>
    <w:p w14:paraId="0B48E379" w14:textId="3E3F2621" w:rsidR="008240B9" w:rsidRPr="00FA6385" w:rsidRDefault="008240B9" w:rsidP="008240B9">
      <w:pPr>
        <w:ind w:firstLine="0"/>
      </w:pPr>
      <w:r w:rsidRPr="008240B9">
        <w:drawing>
          <wp:inline distT="0" distB="0" distL="0" distR="0" wp14:anchorId="17A685F9" wp14:editId="7F0A4980">
            <wp:extent cx="6546531" cy="4650740"/>
            <wp:effectExtent l="0" t="0" r="6985" b="0"/>
            <wp:docPr id="144377981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79818" name="Picture 1" descr="A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2259" cy="467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0B9" w:rsidRPr="00FA63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A7F55" w14:textId="77777777" w:rsidR="00FA6385" w:rsidRDefault="00FA6385">
      <w:pPr>
        <w:spacing w:line="240" w:lineRule="auto"/>
      </w:pPr>
      <w:r>
        <w:separator/>
      </w:r>
    </w:p>
    <w:p w14:paraId="53B3EADF" w14:textId="77777777" w:rsidR="00FA6385" w:rsidRDefault="00FA6385"/>
  </w:endnote>
  <w:endnote w:type="continuationSeparator" w:id="0">
    <w:p w14:paraId="7AC86E7C" w14:textId="77777777" w:rsidR="00FA6385" w:rsidRDefault="00FA6385">
      <w:pPr>
        <w:spacing w:line="240" w:lineRule="auto"/>
      </w:pPr>
      <w:r>
        <w:continuationSeparator/>
      </w:r>
    </w:p>
    <w:p w14:paraId="76438B19" w14:textId="77777777" w:rsidR="00FA6385" w:rsidRDefault="00FA63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D3B76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DF929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774D6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6449D" w14:textId="77777777" w:rsidR="00FA6385" w:rsidRDefault="00FA6385">
      <w:pPr>
        <w:spacing w:line="240" w:lineRule="auto"/>
      </w:pPr>
      <w:r>
        <w:separator/>
      </w:r>
    </w:p>
    <w:p w14:paraId="70732941" w14:textId="77777777" w:rsidR="00FA6385" w:rsidRDefault="00FA6385"/>
  </w:footnote>
  <w:footnote w:type="continuationSeparator" w:id="0">
    <w:p w14:paraId="3489D329" w14:textId="77777777" w:rsidR="00FA6385" w:rsidRDefault="00FA6385">
      <w:pPr>
        <w:spacing w:line="240" w:lineRule="auto"/>
      </w:pPr>
      <w:r>
        <w:continuationSeparator/>
      </w:r>
    </w:p>
    <w:p w14:paraId="26769ADF" w14:textId="77777777" w:rsidR="00FA6385" w:rsidRDefault="00FA63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2E49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C94E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A0838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85"/>
    <w:rsid w:val="00023AFE"/>
    <w:rsid w:val="000A3D9B"/>
    <w:rsid w:val="000D4642"/>
    <w:rsid w:val="000D539D"/>
    <w:rsid w:val="00116273"/>
    <w:rsid w:val="002C79E6"/>
    <w:rsid w:val="002F3AE9"/>
    <w:rsid w:val="003804CC"/>
    <w:rsid w:val="005C199E"/>
    <w:rsid w:val="00664C1A"/>
    <w:rsid w:val="008240B9"/>
    <w:rsid w:val="0087407D"/>
    <w:rsid w:val="00A417C1"/>
    <w:rsid w:val="00B863FB"/>
    <w:rsid w:val="00B86440"/>
    <w:rsid w:val="00BB2D6F"/>
    <w:rsid w:val="00C00F8F"/>
    <w:rsid w:val="00C03068"/>
    <w:rsid w:val="00D620FD"/>
    <w:rsid w:val="00D91044"/>
    <w:rsid w:val="00E61FA8"/>
    <w:rsid w:val="00E67454"/>
    <w:rsid w:val="00EF55C5"/>
    <w:rsid w:val="00F6242A"/>
    <w:rsid w:val="00FA6385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56F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nt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D02F3B56E3417FBA2DF160C3C0C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8DB16-66E9-49F6-9788-FD6BA0700BB3}"/>
      </w:docPartPr>
      <w:docPartBody>
        <w:p w:rsidR="008A187E" w:rsidRDefault="008A187E">
          <w:pPr>
            <w:pStyle w:val="60D02F3B56E3417FBA2DF160C3C0C070"/>
          </w:pPr>
          <w:r w:rsidRPr="3236C9DF">
            <w:t>Course Number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7E"/>
    <w:rsid w:val="008A187E"/>
    <w:rsid w:val="00E6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C7B626699143E88168F393D6D979C0">
    <w:name w:val="D6C7B626699143E88168F393D6D979C0"/>
  </w:style>
  <w:style w:type="paragraph" w:customStyle="1" w:styleId="CEB9908A66D34EA2A509BD4E751DD058">
    <w:name w:val="CEB9908A66D34EA2A509BD4E751DD058"/>
  </w:style>
  <w:style w:type="paragraph" w:customStyle="1" w:styleId="6A913AEC12954FAD8B6DF35328FDE0AF">
    <w:name w:val="6A913AEC12954FAD8B6DF35328FDE0AF"/>
  </w:style>
  <w:style w:type="paragraph" w:customStyle="1" w:styleId="E1D3B98227574DB8B938EA68BA7094C9">
    <w:name w:val="E1D3B98227574DB8B938EA68BA7094C9"/>
  </w:style>
  <w:style w:type="paragraph" w:customStyle="1" w:styleId="1BD90CB5911A4E25B1DDCF783C65BB4B">
    <w:name w:val="1BD90CB5911A4E25B1DDCF783C65BB4B"/>
  </w:style>
  <w:style w:type="paragraph" w:customStyle="1" w:styleId="60D02F3B56E3417FBA2DF160C3C0C070">
    <w:name w:val="60D02F3B56E3417FBA2DF160C3C0C070"/>
  </w:style>
  <w:style w:type="paragraph" w:customStyle="1" w:styleId="78D9A0EEAD014A55AE2782556C181275">
    <w:name w:val="78D9A0EEAD014A55AE2782556C181275"/>
  </w:style>
  <w:style w:type="paragraph" w:customStyle="1" w:styleId="7D8B4087358A420F8636CC7D0FAD099D">
    <w:name w:val="7D8B4087358A420F8636CC7D0FAD099D"/>
  </w:style>
  <w:style w:type="paragraph" w:customStyle="1" w:styleId="1320E1AEBC0C423A95820CE1EB4D4F9F">
    <w:name w:val="1320E1AEBC0C423A95820CE1EB4D4F9F"/>
  </w:style>
  <w:style w:type="paragraph" w:customStyle="1" w:styleId="328CDCE1F1254D4087C67E12AD0243EB">
    <w:name w:val="328CDCE1F1254D4087C67E12AD0243EB"/>
  </w:style>
  <w:style w:type="paragraph" w:customStyle="1" w:styleId="AACFEB311B4B4C7D865C96D8387FCD04">
    <w:name w:val="AACFEB311B4B4C7D865C96D8387FCD04"/>
  </w:style>
  <w:style w:type="paragraph" w:customStyle="1" w:styleId="6A7E603A689E4CCD933BEF789700E43E">
    <w:name w:val="6A7E603A689E4CCD933BEF789700E43E"/>
  </w:style>
  <w:style w:type="paragraph" w:customStyle="1" w:styleId="9A6EB4C591C4400DA750123BA7E345BD">
    <w:name w:val="9A6EB4C591C4400DA750123BA7E345BD"/>
  </w:style>
  <w:style w:type="paragraph" w:customStyle="1" w:styleId="E1E9C3AADDB0408AACAF671A8D8E3338">
    <w:name w:val="E1E9C3AADDB0408AACAF671A8D8E3338"/>
  </w:style>
  <w:style w:type="paragraph" w:customStyle="1" w:styleId="125548DDE11A471F8C23F8C8FA54C0DD">
    <w:name w:val="125548DDE11A471F8C23F8C8FA54C0DD"/>
  </w:style>
  <w:style w:type="paragraph" w:customStyle="1" w:styleId="BEA38C9FB0E64B9CB796C033D40B8303">
    <w:name w:val="BEA38C9FB0E64B9CB796C033D40B8303"/>
  </w:style>
  <w:style w:type="paragraph" w:customStyle="1" w:styleId="8843143884FB418F9952404ACF59B36B">
    <w:name w:val="8843143884FB418F9952404ACF59B36B"/>
  </w:style>
  <w:style w:type="paragraph" w:customStyle="1" w:styleId="7FC2058E00E041A589FA1CD1C276C168">
    <w:name w:val="7FC2058E00E041A589FA1CD1C276C168"/>
  </w:style>
  <w:style w:type="paragraph" w:customStyle="1" w:styleId="29FB122CA40B4701A1AB4699EA455331">
    <w:name w:val="29FB122CA40B4701A1AB4699EA455331"/>
  </w:style>
  <w:style w:type="paragraph" w:customStyle="1" w:styleId="B075752755E44651B9943077C51B4A22">
    <w:name w:val="B075752755E44651B9943077C51B4A22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423DC78A840348DA97A6740795815495">
    <w:name w:val="423DC78A840348DA97A6740795815495"/>
  </w:style>
  <w:style w:type="paragraph" w:customStyle="1" w:styleId="C7D2A36BDB1C4F1FA4F97CA5073A9A69">
    <w:name w:val="C7D2A36BDB1C4F1FA4F97CA5073A9A69"/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B41BB92F9071484F958645C0057DAFE7">
    <w:name w:val="B41BB92F9071484F958645C0057DAFE7"/>
  </w:style>
  <w:style w:type="paragraph" w:customStyle="1" w:styleId="38223566E6C84DFA93403BC37A472241">
    <w:name w:val="38223566E6C84DFA93403BC37A472241"/>
  </w:style>
  <w:style w:type="paragraph" w:customStyle="1" w:styleId="01E30684361E4CAB9D6A976296B85B32">
    <w:name w:val="01E30684361E4CAB9D6A976296B85B32"/>
  </w:style>
  <w:style w:type="paragraph" w:customStyle="1" w:styleId="6F7F5C84B07742BC8547699AB469A54F">
    <w:name w:val="6F7F5C84B07742BC8547699AB469A54F"/>
  </w:style>
  <w:style w:type="paragraph" w:customStyle="1" w:styleId="A8AE69C2129C44F99999D286ED2F6A65">
    <w:name w:val="A8AE69C2129C44F99999D286ED2F6A65"/>
  </w:style>
  <w:style w:type="paragraph" w:customStyle="1" w:styleId="4C336E8212F744638682A30E97B0EB03">
    <w:name w:val="4C336E8212F744638682A30E97B0EB03"/>
  </w:style>
  <w:style w:type="paragraph" w:customStyle="1" w:styleId="30A30E948919480486DD457DFE3CD224">
    <w:name w:val="30A30E948919480486DD457DFE3CD224"/>
  </w:style>
  <w:style w:type="paragraph" w:customStyle="1" w:styleId="4610897C331A4BA6BA986E5D6CDFEF93">
    <w:name w:val="4610897C331A4BA6BA986E5D6CDFEF93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11A639A3B6884C24850467F4C73717E9">
    <w:name w:val="11A639A3B6884C24850467F4C73717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2</Pages>
  <Words>45</Words>
  <Characters>227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2025-10-05T17:28:00Z</dcterms:created>
  <dcterms:modified xsi:type="dcterms:W3CDTF">2025-10-05T18:32:00Z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