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D49AF" w14:textId="77777777" w:rsidR="002C79E6" w:rsidRDefault="002C79E6" w:rsidP="002C79E6"/>
    <w:p w14:paraId="50C0A334" w14:textId="77777777" w:rsidR="002C79E6" w:rsidRDefault="002C79E6" w:rsidP="002C79E6"/>
    <w:p w14:paraId="0941D98F" w14:textId="77777777" w:rsidR="002C79E6" w:rsidRDefault="002C79E6" w:rsidP="002C79E6"/>
    <w:p w14:paraId="3E440A5B" w14:textId="77777777" w:rsidR="002C79E6" w:rsidRDefault="002C79E6" w:rsidP="002C79E6"/>
    <w:p w14:paraId="534E22DE" w14:textId="77777777" w:rsidR="002C79E6" w:rsidRDefault="002C79E6" w:rsidP="002C79E6"/>
    <w:p w14:paraId="4B2889AA" w14:textId="542EEF96" w:rsidR="201D26C8" w:rsidRDefault="00441011" w:rsidP="00441011">
      <w:pPr>
        <w:pStyle w:val="Title"/>
      </w:pPr>
      <w:bookmarkStart w:id="0" w:name="_Hlk210634966"/>
      <w:r>
        <w:t>6-1 Milestone: Dashboard Data Visualizations</w:t>
      </w:r>
    </w:p>
    <w:bookmarkEnd w:id="0"/>
    <w:p w14:paraId="6D3620FD" w14:textId="1CE75BF0" w:rsidR="00A417C1" w:rsidRDefault="00441011" w:rsidP="002C79E6">
      <w:pPr>
        <w:pStyle w:val="Subtitle"/>
      </w:pPr>
      <w:r>
        <w:t>Michael</w:t>
      </w:r>
      <w:r w:rsidR="002C79E6" w:rsidRPr="002C79E6">
        <w:t xml:space="preserve"> </w:t>
      </w:r>
      <w:r>
        <w:t>Wood</w:t>
      </w:r>
    </w:p>
    <w:p w14:paraId="509C68C5" w14:textId="38917C5B" w:rsidR="002C79E6" w:rsidRDefault="00441011" w:rsidP="002C79E6">
      <w:pPr>
        <w:pStyle w:val="Subtitle"/>
      </w:pPr>
      <w:r>
        <w:t>SNHU</w:t>
      </w:r>
    </w:p>
    <w:p w14:paraId="1B6C25E9" w14:textId="70A0AC48" w:rsidR="002C79E6" w:rsidRDefault="00000000" w:rsidP="002C79E6">
      <w:pPr>
        <w:pStyle w:val="Subtitle"/>
      </w:pPr>
      <w:sdt>
        <w:sdtPr>
          <w:id w:val="-568883333"/>
          <w:placeholder>
            <w:docPart w:val="C8A6E185F86745EFA544102FF6AD2B4C"/>
          </w:placeholder>
          <w:temporary/>
          <w:showingPlcHdr/>
          <w15:appearance w15:val="hidden"/>
        </w:sdtPr>
        <w:sdtContent>
          <w:r w:rsidR="002C79E6" w:rsidRPr="3236C9DF">
            <w:t>Course Number</w:t>
          </w:r>
          <w:r w:rsidR="002C79E6">
            <w:t>:</w:t>
          </w:r>
        </w:sdtContent>
      </w:sdt>
      <w:r w:rsidR="002C79E6">
        <w:t xml:space="preserve"> </w:t>
      </w:r>
      <w:r w:rsidR="00441011">
        <w:t xml:space="preserve">CS-340 </w:t>
      </w:r>
    </w:p>
    <w:p w14:paraId="1EF7150B" w14:textId="30485CA7" w:rsidR="002C79E6" w:rsidRDefault="00441011" w:rsidP="002C79E6">
      <w:pPr>
        <w:pStyle w:val="Subtitle"/>
      </w:pPr>
      <w:r>
        <w:t>Instructor: Hari Paruchuri</w:t>
      </w:r>
    </w:p>
    <w:p w14:paraId="07EEFFB8" w14:textId="02943CD3" w:rsidR="201D26C8" w:rsidRDefault="00441011" w:rsidP="002C79E6">
      <w:pPr>
        <w:pStyle w:val="Subtitle"/>
      </w:pPr>
      <w:r>
        <w:t>Date Due: 10/12/2025</w:t>
      </w:r>
    </w:p>
    <w:p w14:paraId="76D4FC93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3EA7F39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361F963C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74D33E2E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705685D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5581A927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6A431030" w14:textId="77777777" w:rsidR="201D26C8" w:rsidRDefault="201D26C8" w:rsidP="014CA2B6">
      <w:pPr>
        <w:pStyle w:val="Title2"/>
        <w:rPr>
          <w:rFonts w:ascii="Calibri" w:eastAsia="Calibri" w:hAnsi="Calibri" w:cs="Calibri"/>
          <w:szCs w:val="22"/>
        </w:rPr>
      </w:pPr>
    </w:p>
    <w:p w14:paraId="29D0E52B" w14:textId="77777777" w:rsidR="000D4642" w:rsidRDefault="000D4642">
      <w:pPr>
        <w:rPr>
          <w:rFonts w:ascii="Calibri" w:eastAsia="Calibri" w:hAnsi="Calibri" w:cs="Calibri"/>
          <w:szCs w:val="22"/>
        </w:rPr>
      </w:pPr>
      <w:r>
        <w:rPr>
          <w:rFonts w:ascii="Calibri" w:eastAsia="Calibri" w:hAnsi="Calibri" w:cs="Calibri"/>
          <w:szCs w:val="22"/>
        </w:rPr>
        <w:br w:type="page"/>
      </w:r>
    </w:p>
    <w:p w14:paraId="4DF47365" w14:textId="661BD109" w:rsidR="00A417C1" w:rsidRPr="00B863FB" w:rsidRDefault="007870B4" w:rsidP="00B863FB">
      <w:pPr>
        <w:pStyle w:val="SectionTitle"/>
      </w:pPr>
      <w:r>
        <w:lastRenderedPageBreak/>
        <w:t>6-1 Milestone: Dashboard Data Visualizations</w:t>
      </w:r>
    </w:p>
    <w:p w14:paraId="30C0DB46" w14:textId="4AA8B383" w:rsidR="67AE9998" w:rsidRPr="009E2545" w:rsidRDefault="009E2545" w:rsidP="009E2545">
      <w:r>
        <w:t>Start Here:</w:t>
      </w:r>
    </w:p>
    <w:sectPr w:rsidR="67AE9998" w:rsidRPr="009E2545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  <w15:footnoteColumns w:val="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5172D3" w14:textId="77777777" w:rsidR="00563D68" w:rsidRDefault="00563D68">
      <w:pPr>
        <w:spacing w:line="240" w:lineRule="auto"/>
      </w:pPr>
      <w:r>
        <w:separator/>
      </w:r>
    </w:p>
    <w:p w14:paraId="5BAEF97E" w14:textId="77777777" w:rsidR="00563D68" w:rsidRDefault="00563D68"/>
  </w:endnote>
  <w:endnote w:type="continuationSeparator" w:id="0">
    <w:p w14:paraId="1FD423FB" w14:textId="77777777" w:rsidR="00563D68" w:rsidRDefault="00563D68">
      <w:pPr>
        <w:spacing w:line="240" w:lineRule="auto"/>
      </w:pPr>
      <w:r>
        <w:continuationSeparator/>
      </w:r>
    </w:p>
    <w:p w14:paraId="28751A18" w14:textId="77777777" w:rsidR="00563D68" w:rsidRDefault="00563D6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8102DA" w14:textId="77777777" w:rsidR="002F3AE9" w:rsidRDefault="002F3A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305EDE" w14:textId="77777777" w:rsidR="0D6E5604" w:rsidRPr="002F3AE9" w:rsidRDefault="0D6E5604" w:rsidP="002F3A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10E48" w14:textId="77777777" w:rsidR="3E192C66" w:rsidRPr="002F3AE9" w:rsidRDefault="3E192C66" w:rsidP="002F3A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B4C3E" w14:textId="77777777" w:rsidR="00563D68" w:rsidRDefault="00563D68">
      <w:pPr>
        <w:spacing w:line="240" w:lineRule="auto"/>
      </w:pPr>
      <w:r>
        <w:separator/>
      </w:r>
    </w:p>
    <w:p w14:paraId="4B48E9B9" w14:textId="77777777" w:rsidR="00563D68" w:rsidRDefault="00563D68"/>
  </w:footnote>
  <w:footnote w:type="continuationSeparator" w:id="0">
    <w:p w14:paraId="46327269" w14:textId="77777777" w:rsidR="00563D68" w:rsidRDefault="00563D68">
      <w:pPr>
        <w:spacing w:line="240" w:lineRule="auto"/>
      </w:pPr>
      <w:r>
        <w:continuationSeparator/>
      </w:r>
    </w:p>
    <w:p w14:paraId="185BFF3D" w14:textId="77777777" w:rsidR="00563D68" w:rsidRDefault="00563D68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5503E" w14:textId="77777777" w:rsidR="002F3AE9" w:rsidRDefault="002F3A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B6EAF3" w14:textId="77777777" w:rsidR="0D6E5604" w:rsidRPr="002F3AE9" w:rsidRDefault="0D6E5604" w:rsidP="002F3AE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0D8896" w14:textId="77777777" w:rsidR="3E192C66" w:rsidRPr="002F3AE9" w:rsidRDefault="3E192C66" w:rsidP="002F3A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011"/>
    <w:rsid w:val="00023AFE"/>
    <w:rsid w:val="000A3D9B"/>
    <w:rsid w:val="000D4642"/>
    <w:rsid w:val="000D539D"/>
    <w:rsid w:val="00116273"/>
    <w:rsid w:val="002C79E6"/>
    <w:rsid w:val="002F3AE9"/>
    <w:rsid w:val="003804CC"/>
    <w:rsid w:val="00441011"/>
    <w:rsid w:val="004C65DE"/>
    <w:rsid w:val="00563D68"/>
    <w:rsid w:val="005C199E"/>
    <w:rsid w:val="00664C1A"/>
    <w:rsid w:val="007870B4"/>
    <w:rsid w:val="00856FA9"/>
    <w:rsid w:val="0087407D"/>
    <w:rsid w:val="009E2545"/>
    <w:rsid w:val="00A417C1"/>
    <w:rsid w:val="00B026B0"/>
    <w:rsid w:val="00B863FB"/>
    <w:rsid w:val="00B86440"/>
    <w:rsid w:val="00BB2D6F"/>
    <w:rsid w:val="00C00F8F"/>
    <w:rsid w:val="00C03068"/>
    <w:rsid w:val="00CC4120"/>
    <w:rsid w:val="00D244C1"/>
    <w:rsid w:val="00D620FD"/>
    <w:rsid w:val="00D91044"/>
    <w:rsid w:val="00E67454"/>
    <w:rsid w:val="00EF55C5"/>
    <w:rsid w:val="00F6242A"/>
    <w:rsid w:val="00FD0666"/>
    <w:rsid w:val="00FE623A"/>
    <w:rsid w:val="00FF55EC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667D18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Phant\AppData\Roaming\Microsoft\Templates\Student%20APA%20Style%20paper%207th%20edition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8A6E185F86745EFA544102FF6AD2B4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8C50303-F985-4E99-A3E5-7BF2E15F30D7}"/>
      </w:docPartPr>
      <w:docPartBody>
        <w:p w:rsidR="00DC419E" w:rsidRDefault="00000000">
          <w:pPr>
            <w:pStyle w:val="C8A6E185F86745EFA544102FF6AD2B4C"/>
          </w:pPr>
          <w:r w:rsidRPr="3236C9DF">
            <w:t>Course Number</w:t>
          </w:r>
          <w:r>
            <w:t>: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0BC"/>
    <w:rsid w:val="0023737B"/>
    <w:rsid w:val="00241108"/>
    <w:rsid w:val="00856FA9"/>
    <w:rsid w:val="00AB20BC"/>
    <w:rsid w:val="00B026B0"/>
    <w:rsid w:val="00DC4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next w:val="Normal"/>
    <w:link w:val="Heading4Char"/>
    <w:uiPriority w:val="3"/>
    <w:unhideWhenUsed/>
    <w:qFormat/>
    <w:pPr>
      <w:keepNext/>
      <w:keepLines/>
      <w:spacing w:after="0" w:line="480" w:lineRule="auto"/>
      <w:ind w:firstLine="720"/>
      <w:outlineLvl w:val="3"/>
    </w:pPr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pPr>
      <w:keepNext/>
      <w:keepLines/>
      <w:spacing w:after="0" w:line="480" w:lineRule="auto"/>
      <w:ind w:firstLine="720"/>
      <w:outlineLvl w:val="4"/>
    </w:pPr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8A6E185F86745EFA544102FF6AD2B4C">
    <w:name w:val="C8A6E185F86745EFA544102FF6AD2B4C"/>
  </w:style>
  <w:style w:type="character" w:customStyle="1" w:styleId="Heading4Char">
    <w:name w:val="Heading 4 Char"/>
    <w:basedOn w:val="DefaultParagraphFont"/>
    <w:link w:val="Heading4"/>
    <w:uiPriority w:val="3"/>
    <w:rPr>
      <w:rFonts w:asciiTheme="majorHAnsi" w:eastAsiaTheme="majorEastAsia" w:hAnsiTheme="majorHAnsi" w:cstheme="majorBidi"/>
      <w:b/>
      <w:bCs/>
      <w:iCs/>
      <w:color w:val="000000" w:themeColor="text1"/>
      <w:kern w:val="0"/>
      <w:sz w:val="22"/>
      <w:lang w:eastAsia="ja-JP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3"/>
    <w:rPr>
      <w:rFonts w:asciiTheme="majorHAnsi" w:eastAsiaTheme="majorEastAsia" w:hAnsiTheme="majorHAnsi" w:cstheme="majorBidi"/>
      <w:b/>
      <w:i/>
      <w:iCs/>
      <w:color w:val="000000" w:themeColor="text1"/>
      <w:kern w:val="0"/>
      <w:sz w:val="22"/>
      <w:lang w:eastAsia="ja-JP"/>
      <w14:ligatures w14:val="none"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EC758F74-CB61-4D5F-B003-A3FA896AFEB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0</TotalTime>
  <Pages>2</Pages>
  <Words>24</Words>
  <Characters>166</Characters>
  <Application>Microsoft Office Word</Application>
  <DocSecurity>0</DocSecurity>
  <Lines>21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2025-10-06T14:18:00Z</dcterms:created>
  <dcterms:modified xsi:type="dcterms:W3CDTF">2025-10-06T14:48:00Z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