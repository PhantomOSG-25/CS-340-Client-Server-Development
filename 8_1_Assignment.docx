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12D1A" w14:textId="77777777" w:rsidR="002C79E6" w:rsidRDefault="002C79E6" w:rsidP="002C79E6"/>
    <w:p w14:paraId="0EEC3F07" w14:textId="77777777" w:rsidR="002C79E6" w:rsidRDefault="002C79E6" w:rsidP="002C79E6"/>
    <w:p w14:paraId="183A9755" w14:textId="77777777" w:rsidR="002C79E6" w:rsidRDefault="002C79E6" w:rsidP="002C79E6"/>
    <w:p w14:paraId="1ACC5CAA" w14:textId="77777777" w:rsidR="002C79E6" w:rsidRDefault="002C79E6" w:rsidP="002C79E6"/>
    <w:p w14:paraId="2D0BB5DC" w14:textId="77777777" w:rsidR="002C79E6" w:rsidRDefault="002C79E6" w:rsidP="002C79E6"/>
    <w:p w14:paraId="50E72B37" w14:textId="6B2E153D" w:rsidR="201D26C8" w:rsidRDefault="0094255A" w:rsidP="0094255A">
      <w:pPr>
        <w:pStyle w:val="Title"/>
      </w:pPr>
      <w:r>
        <w:t>8-1 Assignment: Data Aggregation Pipeline</w:t>
      </w:r>
    </w:p>
    <w:p w14:paraId="4F71C73A" w14:textId="05DBF50B" w:rsidR="00A417C1" w:rsidRDefault="0094255A" w:rsidP="002C79E6">
      <w:pPr>
        <w:pStyle w:val="Subtitle"/>
      </w:pPr>
      <w:r>
        <w:t>Michael</w:t>
      </w:r>
      <w:r w:rsidR="002C79E6" w:rsidRPr="002C79E6">
        <w:t xml:space="preserve"> </w:t>
      </w:r>
      <w:r>
        <w:t>Wood</w:t>
      </w:r>
    </w:p>
    <w:p w14:paraId="5AF4EBA3" w14:textId="7A7634BA" w:rsidR="002C79E6" w:rsidRDefault="0094255A" w:rsidP="002C79E6">
      <w:pPr>
        <w:pStyle w:val="Subtitle"/>
      </w:pPr>
      <w:r>
        <w:t>SNHU</w:t>
      </w:r>
    </w:p>
    <w:p w14:paraId="0100B7D1" w14:textId="5F9C80E7" w:rsidR="002C79E6" w:rsidRDefault="00000000" w:rsidP="002C79E6">
      <w:pPr>
        <w:pStyle w:val="Subtitle"/>
      </w:pPr>
      <w:sdt>
        <w:sdtPr>
          <w:id w:val="-568883333"/>
          <w:placeholder>
            <w:docPart w:val="244EECDEDA984B7C927476BB991C37DF"/>
          </w:placeholder>
          <w:temporary/>
          <w:showingPlcHdr/>
          <w15:appearance w15:val="hidden"/>
        </w:sdtPr>
        <w:sdtContent>
          <w:r w:rsidR="002C79E6" w:rsidRPr="3236C9DF">
            <w:t>Course Number</w:t>
          </w:r>
          <w:r w:rsidR="002C79E6">
            <w:t>:</w:t>
          </w:r>
        </w:sdtContent>
      </w:sdt>
      <w:r w:rsidR="002C79E6">
        <w:t xml:space="preserve"> </w:t>
      </w:r>
      <w:r w:rsidR="0094255A">
        <w:t>CS-340 Client/Server Development</w:t>
      </w:r>
    </w:p>
    <w:p w14:paraId="13987A1C" w14:textId="02B8512F" w:rsidR="002C79E6" w:rsidRDefault="0094255A" w:rsidP="002C79E6">
      <w:pPr>
        <w:pStyle w:val="Subtitle"/>
      </w:pPr>
      <w:r>
        <w:t>Instructor: Hari Paruchuri</w:t>
      </w:r>
    </w:p>
    <w:p w14:paraId="5B914BF4" w14:textId="470674D7" w:rsidR="201D26C8" w:rsidRDefault="0094255A" w:rsidP="002C79E6">
      <w:pPr>
        <w:pStyle w:val="Subtitle"/>
      </w:pPr>
      <w:r>
        <w:t>Date Due: 10/25/2025</w:t>
      </w:r>
    </w:p>
    <w:p w14:paraId="701BB56E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720C20C3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5651D6F1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1CAFD05E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1FD96072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7155B507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000EAF8E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4E717E2D" w14:textId="77777777" w:rsidR="000D4642" w:rsidRDefault="000D4642">
      <w:pPr>
        <w:rPr>
          <w:rFonts w:ascii="Calibri" w:eastAsia="Calibri" w:hAnsi="Calibri" w:cs="Calibri"/>
          <w:szCs w:val="22"/>
        </w:rPr>
      </w:pPr>
      <w:r>
        <w:rPr>
          <w:rFonts w:ascii="Calibri" w:eastAsia="Calibri" w:hAnsi="Calibri" w:cs="Calibri"/>
          <w:szCs w:val="22"/>
        </w:rPr>
        <w:br w:type="page"/>
      </w:r>
    </w:p>
    <w:p w14:paraId="730268E6" w14:textId="18235BAF" w:rsidR="00A417C1" w:rsidRPr="00B863FB" w:rsidRDefault="0094255A" w:rsidP="00B863FB">
      <w:pPr>
        <w:pStyle w:val="SectionTitle"/>
      </w:pPr>
      <w:r w:rsidRPr="0094255A">
        <w:lastRenderedPageBreak/>
        <w:t>8-1 Assignment: Data Aggregation Pipeline</w:t>
      </w:r>
    </w:p>
    <w:p w14:paraId="72BC7EFE" w14:textId="02A358C1" w:rsidR="67AE9998" w:rsidRDefault="007A6FC4" w:rsidP="0094255A">
      <w:r>
        <w:t>Import Dataset</w:t>
      </w:r>
      <w:r w:rsidR="00532B6C">
        <w:t>:</w:t>
      </w:r>
    </w:p>
    <w:p w14:paraId="77A73DF3" w14:textId="79491968" w:rsidR="00532B6C" w:rsidRDefault="001C463B" w:rsidP="00760F2B">
      <w:pPr>
        <w:ind w:firstLine="0"/>
      </w:pPr>
      <w:r w:rsidRPr="001C463B">
        <w:drawing>
          <wp:inline distT="0" distB="0" distL="0" distR="0" wp14:anchorId="046098EE" wp14:editId="088B5E6C">
            <wp:extent cx="6239866" cy="2801601"/>
            <wp:effectExtent l="0" t="0" r="0" b="0"/>
            <wp:docPr id="11638271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2714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0293" cy="2819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00BC7" w14:textId="6D4CDDBB" w:rsidR="00A65C21" w:rsidRDefault="00A65C21" w:rsidP="0094255A">
      <w:r>
        <w:t>Verify Import:</w:t>
      </w:r>
    </w:p>
    <w:p w14:paraId="01EA1447" w14:textId="66FA0CF7" w:rsidR="00A65C21" w:rsidRDefault="00760F2B" w:rsidP="00760F2B">
      <w:pPr>
        <w:ind w:firstLine="0"/>
      </w:pPr>
      <w:r w:rsidRPr="00760F2B">
        <w:drawing>
          <wp:inline distT="0" distB="0" distL="0" distR="0" wp14:anchorId="21D05A9D" wp14:editId="64D1EA56">
            <wp:extent cx="6269126" cy="3949567"/>
            <wp:effectExtent l="0" t="0" r="0" b="0"/>
            <wp:docPr id="53532370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23709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8111" cy="396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5D88F" w14:textId="57C3D198" w:rsidR="00053B59" w:rsidRDefault="00053B59" w:rsidP="00760F2B">
      <w:pPr>
        <w:ind w:firstLine="0"/>
      </w:pPr>
      <w:r w:rsidRPr="00053B59">
        <w:lastRenderedPageBreak/>
        <w:drawing>
          <wp:inline distT="0" distB="0" distL="0" distR="0" wp14:anchorId="0E4CA357" wp14:editId="0D3BF36A">
            <wp:extent cx="5943600" cy="3964838"/>
            <wp:effectExtent l="0" t="0" r="0" b="0"/>
            <wp:docPr id="11355149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1497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4551" cy="397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98F13" w14:textId="30AC63FA" w:rsidR="0005323C" w:rsidRDefault="0005323C" w:rsidP="00760F2B">
      <w:pPr>
        <w:ind w:firstLine="0"/>
      </w:pPr>
      <w:r>
        <w:tab/>
        <w:t>MongoDB Queries:</w:t>
      </w:r>
    </w:p>
    <w:p w14:paraId="4B6DCAB5" w14:textId="6B863D6D" w:rsidR="0005323C" w:rsidRDefault="0005323C" w:rsidP="00BA3CEE">
      <w:pPr>
        <w:pStyle w:val="ListParagraph"/>
        <w:numPr>
          <w:ilvl w:val="0"/>
          <w:numId w:val="13"/>
        </w:numPr>
      </w:pPr>
      <w:r>
        <w:t>First 20 Compa</w:t>
      </w:r>
      <w:r w:rsidR="0083530D">
        <w:t>nies Founded After 2010(Alphabetical):</w:t>
      </w:r>
    </w:p>
    <w:p w14:paraId="3D37DC33" w14:textId="50451995" w:rsidR="00B70D1A" w:rsidRDefault="00B70D1A" w:rsidP="00B70D1A">
      <w:pPr>
        <w:ind w:firstLine="0"/>
      </w:pPr>
      <w:r w:rsidRPr="00B70D1A">
        <w:drawing>
          <wp:inline distT="0" distB="0" distL="0" distR="0" wp14:anchorId="05F33E07" wp14:editId="66EBC9BF">
            <wp:extent cx="5943600" cy="3401568"/>
            <wp:effectExtent l="0" t="0" r="0" b="8890"/>
            <wp:docPr id="6958624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6245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2888" cy="340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30FD6" w14:textId="18A0DDB8" w:rsidR="00B70D1A" w:rsidRDefault="00267241" w:rsidP="00267241">
      <w:pPr>
        <w:pStyle w:val="ListParagraph"/>
        <w:numPr>
          <w:ilvl w:val="0"/>
          <w:numId w:val="13"/>
        </w:numPr>
      </w:pPr>
      <w:r>
        <w:lastRenderedPageBreak/>
        <w:t>First 20 Companies with Offices in California or Texas (Sorted by Employees)</w:t>
      </w:r>
      <w:r>
        <w:t>:</w:t>
      </w:r>
    </w:p>
    <w:p w14:paraId="70C8A09F" w14:textId="0DF1D8F5" w:rsidR="00267241" w:rsidRDefault="00751484" w:rsidP="00267241">
      <w:pPr>
        <w:ind w:firstLine="0"/>
      </w:pPr>
      <w:r w:rsidRPr="00751484">
        <w:drawing>
          <wp:inline distT="0" distB="0" distL="0" distR="0" wp14:anchorId="121CF0A5" wp14:editId="46C92F1E">
            <wp:extent cx="5943600" cy="3628340"/>
            <wp:effectExtent l="0" t="0" r="0" b="0"/>
            <wp:docPr id="13669770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7701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7807" cy="3630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74186" w14:textId="2D8A5E29" w:rsidR="00751484" w:rsidRPr="0083144E" w:rsidRDefault="006170F6" w:rsidP="0083144E">
      <w:r w:rsidRPr="0083144E">
        <w:t>Aggregation Pipeline (Total Offices by U.S. State)</w:t>
      </w:r>
      <w:r w:rsidR="0083144E">
        <w:t>:</w:t>
      </w:r>
    </w:p>
    <w:p w14:paraId="0F27AD36" w14:textId="79B86537" w:rsidR="006170F6" w:rsidRDefault="00261C67" w:rsidP="00267241">
      <w:pPr>
        <w:ind w:firstLine="0"/>
        <w:rPr>
          <w:b/>
          <w:bCs/>
        </w:rPr>
      </w:pPr>
      <w:r w:rsidRPr="00261C67">
        <w:rPr>
          <w:b/>
          <w:bCs/>
        </w:rPr>
        <w:drawing>
          <wp:inline distT="0" distB="0" distL="0" distR="0" wp14:anchorId="320FEA2A" wp14:editId="5BEF79B2">
            <wp:extent cx="5943600" cy="3723437"/>
            <wp:effectExtent l="0" t="0" r="0" b="0"/>
            <wp:docPr id="191496633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66336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51083" cy="372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3D06C" w14:textId="0ED3614C" w:rsidR="00261C67" w:rsidRDefault="00261C67" w:rsidP="00261C67">
      <w:r>
        <w:lastRenderedPageBreak/>
        <w:t>Continuation:</w:t>
      </w:r>
    </w:p>
    <w:p w14:paraId="1727E92B" w14:textId="3D767CEC" w:rsidR="00261C67" w:rsidRDefault="00874826" w:rsidP="00261C67">
      <w:pPr>
        <w:ind w:firstLine="0"/>
      </w:pPr>
      <w:r w:rsidRPr="00874826">
        <w:drawing>
          <wp:inline distT="0" distB="0" distL="0" distR="0" wp14:anchorId="05A33557" wp14:editId="31C867D6">
            <wp:extent cx="5943600" cy="3679546"/>
            <wp:effectExtent l="0" t="0" r="0" b="0"/>
            <wp:docPr id="1628179691" name="Picture 1" descr="A black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79691" name="Picture 1" descr="A black screen with a black background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51370" cy="368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6FAD0" w14:textId="0D9E12CF" w:rsidR="001E601D" w:rsidRPr="00261C67" w:rsidRDefault="001E601D" w:rsidP="00261C67">
      <w:pPr>
        <w:ind w:firstLine="0"/>
      </w:pPr>
      <w:r w:rsidRPr="001E601D">
        <w:drawing>
          <wp:inline distT="0" distB="0" distL="0" distR="0" wp14:anchorId="4615CEFE" wp14:editId="2CC2044A">
            <wp:extent cx="5943600" cy="3957523"/>
            <wp:effectExtent l="0" t="0" r="0" b="5080"/>
            <wp:docPr id="543681952" name="Picture 1" descr="A computer screen with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81952" name="Picture 1" descr="A computer screen with a black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50956" cy="396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601D" w:rsidRPr="00261C67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8A9A6" w14:textId="77777777" w:rsidR="00FF1C4D" w:rsidRDefault="00FF1C4D">
      <w:pPr>
        <w:spacing w:line="240" w:lineRule="auto"/>
      </w:pPr>
      <w:r>
        <w:separator/>
      </w:r>
    </w:p>
    <w:p w14:paraId="3A50EE5E" w14:textId="77777777" w:rsidR="00FF1C4D" w:rsidRDefault="00FF1C4D"/>
  </w:endnote>
  <w:endnote w:type="continuationSeparator" w:id="0">
    <w:p w14:paraId="0C100B1B" w14:textId="77777777" w:rsidR="00FF1C4D" w:rsidRDefault="00FF1C4D">
      <w:pPr>
        <w:spacing w:line="240" w:lineRule="auto"/>
      </w:pPr>
      <w:r>
        <w:continuationSeparator/>
      </w:r>
    </w:p>
    <w:p w14:paraId="5E86CB52" w14:textId="77777777" w:rsidR="00FF1C4D" w:rsidRDefault="00FF1C4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0602C" w14:textId="77777777" w:rsidR="002F3AE9" w:rsidRDefault="002F3A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0D827" w14:textId="77777777" w:rsidR="0D6E5604" w:rsidRPr="002F3AE9" w:rsidRDefault="0D6E5604" w:rsidP="002F3A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11D9B" w14:textId="77777777" w:rsidR="3E192C66" w:rsidRPr="002F3AE9" w:rsidRDefault="3E192C66" w:rsidP="002F3A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9C8F5" w14:textId="77777777" w:rsidR="00FF1C4D" w:rsidRDefault="00FF1C4D">
      <w:pPr>
        <w:spacing w:line="240" w:lineRule="auto"/>
      </w:pPr>
      <w:r>
        <w:separator/>
      </w:r>
    </w:p>
    <w:p w14:paraId="3E4F407C" w14:textId="77777777" w:rsidR="00FF1C4D" w:rsidRDefault="00FF1C4D"/>
  </w:footnote>
  <w:footnote w:type="continuationSeparator" w:id="0">
    <w:p w14:paraId="5035D751" w14:textId="77777777" w:rsidR="00FF1C4D" w:rsidRDefault="00FF1C4D">
      <w:pPr>
        <w:spacing w:line="240" w:lineRule="auto"/>
      </w:pPr>
      <w:r>
        <w:continuationSeparator/>
      </w:r>
    </w:p>
    <w:p w14:paraId="3C920C81" w14:textId="77777777" w:rsidR="00FF1C4D" w:rsidRDefault="00FF1C4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479A4" w14:textId="77777777" w:rsidR="002F3AE9" w:rsidRDefault="002F3A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DAFFC" w14:textId="77777777" w:rsidR="0D6E5604" w:rsidRPr="002F3AE9" w:rsidRDefault="0D6E5604" w:rsidP="002F3AE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F34D5" w14:textId="77777777" w:rsidR="3E192C66" w:rsidRPr="002F3AE9" w:rsidRDefault="3E192C66" w:rsidP="002F3A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14330B4A"/>
    <w:multiLevelType w:val="hybridMultilevel"/>
    <w:tmpl w:val="3A58A3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F203E3"/>
    <w:multiLevelType w:val="hybridMultilevel"/>
    <w:tmpl w:val="CE841CA8"/>
    <w:lvl w:ilvl="0" w:tplc="FFDA125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  <w:num w:numId="12" w16cid:durableId="1131286835">
    <w:abstractNumId w:val="11"/>
  </w:num>
  <w:num w:numId="13" w16cid:durableId="185704206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55A"/>
    <w:rsid w:val="00023AFE"/>
    <w:rsid w:val="0005323C"/>
    <w:rsid w:val="00053B59"/>
    <w:rsid w:val="000A3D9B"/>
    <w:rsid w:val="000D4642"/>
    <w:rsid w:val="000D539D"/>
    <w:rsid w:val="00116273"/>
    <w:rsid w:val="001C463B"/>
    <w:rsid w:val="001E601D"/>
    <w:rsid w:val="00261C67"/>
    <w:rsid w:val="00267241"/>
    <w:rsid w:val="002C79E6"/>
    <w:rsid w:val="002F3AE9"/>
    <w:rsid w:val="003804CC"/>
    <w:rsid w:val="00532B6C"/>
    <w:rsid w:val="00597C33"/>
    <w:rsid w:val="005C199E"/>
    <w:rsid w:val="006170F6"/>
    <w:rsid w:val="00664C1A"/>
    <w:rsid w:val="00694B4E"/>
    <w:rsid w:val="00751484"/>
    <w:rsid w:val="00760F2B"/>
    <w:rsid w:val="007A6FC4"/>
    <w:rsid w:val="0083144E"/>
    <w:rsid w:val="0083530D"/>
    <w:rsid w:val="0087407D"/>
    <w:rsid w:val="00874826"/>
    <w:rsid w:val="0094255A"/>
    <w:rsid w:val="00A417C1"/>
    <w:rsid w:val="00A65C21"/>
    <w:rsid w:val="00B70D1A"/>
    <w:rsid w:val="00B863FB"/>
    <w:rsid w:val="00B86440"/>
    <w:rsid w:val="00BA3CEE"/>
    <w:rsid w:val="00BB2D6F"/>
    <w:rsid w:val="00C00F8F"/>
    <w:rsid w:val="00C03068"/>
    <w:rsid w:val="00D620FD"/>
    <w:rsid w:val="00D91044"/>
    <w:rsid w:val="00E67454"/>
    <w:rsid w:val="00EF55C5"/>
    <w:rsid w:val="00F6242A"/>
    <w:rsid w:val="00FD0666"/>
    <w:rsid w:val="00FE623A"/>
    <w:rsid w:val="00FF1C4D"/>
    <w:rsid w:val="00FF55EC"/>
    <w:rsid w:val="014CA2B6"/>
    <w:rsid w:val="0D6E5604"/>
    <w:rsid w:val="1C0665C1"/>
    <w:rsid w:val="1E84F322"/>
    <w:rsid w:val="201D26C8"/>
    <w:rsid w:val="212F006F"/>
    <w:rsid w:val="2CCDFC8D"/>
    <w:rsid w:val="3236C9DF"/>
    <w:rsid w:val="3660B96E"/>
    <w:rsid w:val="3D0A9892"/>
    <w:rsid w:val="3E192C66"/>
    <w:rsid w:val="3FD79D39"/>
    <w:rsid w:val="4A446072"/>
    <w:rsid w:val="52694629"/>
    <w:rsid w:val="593F41A5"/>
    <w:rsid w:val="5A1CFD60"/>
    <w:rsid w:val="5D68E123"/>
    <w:rsid w:val="6451CACF"/>
    <w:rsid w:val="67AE9998"/>
    <w:rsid w:val="689E33FC"/>
    <w:rsid w:val="68E35553"/>
    <w:rsid w:val="6A36C4BF"/>
    <w:rsid w:val="7050BCB6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E283B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3FB"/>
    <w:rPr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2C79E6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C00F8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00F8F"/>
    <w:pPr>
      <w:keepNext/>
      <w:keepLines/>
      <w:ind w:firstLine="0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15"/>
    <w:qFormat/>
    <w:rsid w:val="002C79E6"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rsid w:val="00B863FB"/>
    <w:pPr>
      <w:ind w:firstLine="0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3"/>
    <w:rsid w:val="002C79E6"/>
    <w:rPr>
      <w:rFonts w:asciiTheme="majorHAnsi" w:eastAsiaTheme="majorEastAsia" w:hAnsiTheme="majorHAnsi" w:cstheme="majorBidi"/>
      <w:b/>
      <w:bCs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00F8F"/>
    <w:rPr>
      <w:rFonts w:asciiTheme="majorHAnsi" w:eastAsiaTheme="majorEastAsia" w:hAnsiTheme="majorHAnsi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ind w:firstLine="0"/>
      <w:contextualSpacing/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sid w:val="00C00F8F"/>
    <w:rPr>
      <w:rFonts w:asciiTheme="majorHAnsi" w:eastAsiaTheme="majorEastAsia" w:hAnsiTheme="majorHAnsi" w:cstheme="majorBidi"/>
      <w:b/>
      <w:bCs/>
      <w:i/>
      <w:sz w:val="22"/>
    </w:rPr>
  </w:style>
  <w:style w:type="character" w:customStyle="1" w:styleId="Heading4Char">
    <w:name w:val="Heading 4 Char"/>
    <w:basedOn w:val="DefaultParagraphFont"/>
    <w:link w:val="Heading4"/>
    <w:uiPriority w:val="3"/>
    <w:rsid w:val="00664C1A"/>
    <w:rPr>
      <w:rFonts w:asciiTheme="majorHAnsi" w:eastAsiaTheme="majorEastAsia" w:hAnsiTheme="majorHAnsi" w:cstheme="majorBidi"/>
      <w:b/>
      <w:bCs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3"/>
    <w:rsid w:val="00664C1A"/>
    <w:rPr>
      <w:rFonts w:asciiTheme="majorHAnsi" w:eastAsiaTheme="majorEastAsia" w:hAnsiTheme="majorHAnsi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 w:firstLine="0"/>
    </w:pPr>
    <w:rPr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ind w:firstLine="0"/>
      <w:jc w:val="center"/>
    </w:pPr>
    <w:rPr>
      <w:rFonts w:eastAsia="Calibri" w:cs="Calibri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oter" Target="footer3.xml"/><Relationship Id="rId10" Type="http://schemas.openxmlformats.org/officeDocument/2006/relationships/image" Target="media/image1.png"/><Relationship Id="rId19" Type="http://schemas.openxmlformats.org/officeDocument/2006/relationships/header" Target="head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hant\AppData\Roaming\Microsoft\Templates\Student%20APA%20Style%20paper%207th%20edition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44EECDEDA984B7C927476BB991C37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E0B7C8-D701-4650-BA95-675E29B71D67}"/>
      </w:docPartPr>
      <w:docPartBody>
        <w:p w:rsidR="00000000" w:rsidRDefault="00000000">
          <w:pPr>
            <w:pStyle w:val="244EECDEDA984B7C927476BB991C37DF"/>
          </w:pPr>
          <w:r w:rsidRPr="3236C9DF">
            <w:t>Course Number</w:t>
          </w:r>
          <w:r>
            <w:t>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B02"/>
    <w:rsid w:val="00597C33"/>
    <w:rsid w:val="00B52B02"/>
    <w:rsid w:val="00D95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3"/>
    <w:unhideWhenUsed/>
    <w:qFormat/>
    <w:pPr>
      <w:keepNext/>
      <w:keepLines/>
      <w:spacing w:after="0" w:line="480" w:lineRule="auto"/>
      <w:ind w:firstLine="72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  <w:kern w:val="0"/>
      <w:sz w:val="22"/>
      <w:lang w:eastAsia="ja-JP"/>
      <w14:ligatures w14:val="none"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pPr>
      <w:keepNext/>
      <w:keepLines/>
      <w:spacing w:after="0" w:line="480" w:lineRule="auto"/>
      <w:ind w:firstLine="720"/>
      <w:outlineLvl w:val="4"/>
    </w:pPr>
    <w:rPr>
      <w:rFonts w:asciiTheme="majorHAnsi" w:eastAsiaTheme="majorEastAsia" w:hAnsiTheme="majorHAnsi" w:cstheme="majorBidi"/>
      <w:b/>
      <w:i/>
      <w:iCs/>
      <w:color w:val="000000" w:themeColor="text1"/>
      <w:kern w:val="0"/>
      <w:sz w:val="22"/>
      <w:lang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8F9D6B70F6F4C47AC9D6041EA68F0F1">
    <w:name w:val="08F9D6B70F6F4C47AC9D6041EA68F0F1"/>
  </w:style>
  <w:style w:type="paragraph" w:customStyle="1" w:styleId="8CAE1996B34146F2BE00186117660F0D">
    <w:name w:val="8CAE1996B34146F2BE00186117660F0D"/>
  </w:style>
  <w:style w:type="paragraph" w:customStyle="1" w:styleId="0829889ACBA44FD39D2B5DC0EFB4847D">
    <w:name w:val="0829889ACBA44FD39D2B5DC0EFB4847D"/>
  </w:style>
  <w:style w:type="paragraph" w:customStyle="1" w:styleId="3A83657D3FDD42F9BFD19FE8C850B3AB">
    <w:name w:val="3A83657D3FDD42F9BFD19FE8C850B3AB"/>
  </w:style>
  <w:style w:type="paragraph" w:customStyle="1" w:styleId="136CD53454F448C0A93B32B8612C5CD5">
    <w:name w:val="136CD53454F448C0A93B32B8612C5CD5"/>
  </w:style>
  <w:style w:type="paragraph" w:customStyle="1" w:styleId="244EECDEDA984B7C927476BB991C37DF">
    <w:name w:val="244EECDEDA984B7C927476BB991C37DF"/>
  </w:style>
  <w:style w:type="paragraph" w:customStyle="1" w:styleId="DDDBA37D282F44058B969CC930F7B9AB">
    <w:name w:val="DDDBA37D282F44058B969CC930F7B9AB"/>
  </w:style>
  <w:style w:type="paragraph" w:customStyle="1" w:styleId="53CE2B4BBED14CB5B0C786484B01AF73">
    <w:name w:val="53CE2B4BBED14CB5B0C786484B01AF73"/>
  </w:style>
  <w:style w:type="paragraph" w:customStyle="1" w:styleId="2551A77494624459BC7E7CE6B75A0104">
    <w:name w:val="2551A77494624459BC7E7CE6B75A0104"/>
  </w:style>
  <w:style w:type="paragraph" w:customStyle="1" w:styleId="F0FC17C772E741EC9F3879A8A838A8BD">
    <w:name w:val="F0FC17C772E741EC9F3879A8A838A8BD"/>
  </w:style>
  <w:style w:type="paragraph" w:customStyle="1" w:styleId="B11DF65A341A40DBAFEA9B066BA20127">
    <w:name w:val="B11DF65A341A40DBAFEA9B066BA20127"/>
  </w:style>
  <w:style w:type="paragraph" w:customStyle="1" w:styleId="007861FE463B4DEF81299EFB2452FA05">
    <w:name w:val="007861FE463B4DEF81299EFB2452FA05"/>
  </w:style>
  <w:style w:type="paragraph" w:customStyle="1" w:styleId="90091F0537E64BED907A5820191C2357">
    <w:name w:val="90091F0537E64BED907A5820191C2357"/>
  </w:style>
  <w:style w:type="paragraph" w:customStyle="1" w:styleId="053212B5DC8044F086B465A066C1480B">
    <w:name w:val="053212B5DC8044F086B465A066C1480B"/>
  </w:style>
  <w:style w:type="paragraph" w:customStyle="1" w:styleId="FF32EB6C7CA0430D8E633F2CDA745A59">
    <w:name w:val="FF32EB6C7CA0430D8E633F2CDA745A59"/>
  </w:style>
  <w:style w:type="paragraph" w:customStyle="1" w:styleId="CA8324AA299B4530B7505AFC7399E928">
    <w:name w:val="CA8324AA299B4530B7505AFC7399E928"/>
  </w:style>
  <w:style w:type="paragraph" w:customStyle="1" w:styleId="7EEAFE066FA2419595A353885364A14B">
    <w:name w:val="7EEAFE066FA2419595A353885364A14B"/>
  </w:style>
  <w:style w:type="paragraph" w:customStyle="1" w:styleId="5960F7B68E74436589D85B601EA1B474">
    <w:name w:val="5960F7B68E74436589D85B601EA1B474"/>
  </w:style>
  <w:style w:type="paragraph" w:customStyle="1" w:styleId="5CB321E6E7D443328C38BD17533B7FA9">
    <w:name w:val="5CB321E6E7D443328C38BD17533B7FA9"/>
  </w:style>
  <w:style w:type="paragraph" w:customStyle="1" w:styleId="9918F7C1CB6A4CE2B62A4620DB3BC9E3">
    <w:name w:val="9918F7C1CB6A4CE2B62A4620DB3BC9E3"/>
  </w:style>
  <w:style w:type="character" w:customStyle="1" w:styleId="Heading4Char">
    <w:name w:val="Heading 4 Char"/>
    <w:basedOn w:val="DefaultParagraphFont"/>
    <w:link w:val="Heading4"/>
    <w:uiPriority w:val="3"/>
    <w:rPr>
      <w:rFonts w:asciiTheme="majorHAnsi" w:eastAsiaTheme="majorEastAsia" w:hAnsiTheme="majorHAnsi" w:cstheme="majorBidi"/>
      <w:b/>
      <w:bCs/>
      <w:iCs/>
      <w:color w:val="000000" w:themeColor="text1"/>
      <w:kern w:val="0"/>
      <w:sz w:val="22"/>
      <w:lang w:eastAsia="ja-JP"/>
      <w14:ligatures w14:val="none"/>
    </w:rPr>
  </w:style>
  <w:style w:type="paragraph" w:customStyle="1" w:styleId="10E04BD7B61A463992D7659AEC15837F">
    <w:name w:val="10E04BD7B61A463992D7659AEC15837F"/>
  </w:style>
  <w:style w:type="paragraph" w:customStyle="1" w:styleId="94EDCC9698264920A462E390C57AD487">
    <w:name w:val="94EDCC9698264920A462E390C57AD487"/>
  </w:style>
  <w:style w:type="character" w:customStyle="1" w:styleId="Heading5Char">
    <w:name w:val="Heading 5 Char"/>
    <w:basedOn w:val="DefaultParagraphFont"/>
    <w:link w:val="Heading5"/>
    <w:uiPriority w:val="3"/>
    <w:rPr>
      <w:rFonts w:asciiTheme="majorHAnsi" w:eastAsiaTheme="majorEastAsia" w:hAnsiTheme="majorHAnsi" w:cstheme="majorBidi"/>
      <w:b/>
      <w:i/>
      <w:iCs/>
      <w:color w:val="000000" w:themeColor="text1"/>
      <w:kern w:val="0"/>
      <w:sz w:val="22"/>
      <w:lang w:eastAsia="ja-JP"/>
      <w14:ligatures w14:val="none"/>
    </w:rPr>
  </w:style>
  <w:style w:type="paragraph" w:customStyle="1" w:styleId="7D22B4CBD43F4C018449CC53FEAB49E6">
    <w:name w:val="7D22B4CBD43F4C018449CC53FEAB49E6"/>
  </w:style>
  <w:style w:type="paragraph" w:customStyle="1" w:styleId="B3C76B6A503C4B76B870907C8D9C81D7">
    <w:name w:val="B3C76B6A503C4B76B870907C8D9C81D7"/>
  </w:style>
  <w:style w:type="paragraph" w:customStyle="1" w:styleId="E9E064D3C83D4F4A98B97E409125C8BD">
    <w:name w:val="E9E064D3C83D4F4A98B97E409125C8BD"/>
  </w:style>
  <w:style w:type="paragraph" w:customStyle="1" w:styleId="B1D80BBFD8F44CB4920565AEF9D2EC45">
    <w:name w:val="B1D80BBFD8F44CB4920565AEF9D2EC45"/>
  </w:style>
  <w:style w:type="paragraph" w:customStyle="1" w:styleId="F65290C4F1C1420AAFB24D12FD13191B">
    <w:name w:val="F65290C4F1C1420AAFB24D12FD13191B"/>
  </w:style>
  <w:style w:type="paragraph" w:customStyle="1" w:styleId="2110D62222C74A50AFF3E3AE35C5F1CC">
    <w:name w:val="2110D62222C74A50AFF3E3AE35C5F1CC"/>
  </w:style>
  <w:style w:type="paragraph" w:customStyle="1" w:styleId="6ABD1DB2C15F4E219602859042130BC8">
    <w:name w:val="6ABD1DB2C15F4E219602859042130BC8"/>
  </w:style>
  <w:style w:type="paragraph" w:customStyle="1" w:styleId="15BB4DC19B534C519018984448902CA2">
    <w:name w:val="15BB4DC19B534C519018984448902CA2"/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customStyle="1" w:styleId="5A11DE37A3E74165966254567FDA28EE">
    <w:name w:val="5A11DE37A3E74165966254567FDA28E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C758F74-CB61-4D5F-B003-A3FA896AFE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ADCF06E-81A5-4D29-A946-976E3F20FF4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676608B1-A148-495A-80CE-F0BD5CC963A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 APA Style paper 7th edition</Template>
  <TotalTime>0</TotalTime>
  <Pages>5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2025-10-08T23:41:00Z</dcterms:created>
  <dcterms:modified xsi:type="dcterms:W3CDTF">2025-10-09T00:13:00Z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